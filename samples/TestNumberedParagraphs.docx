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C301" w14:textId="4AD95037" w:rsidR="00E4756E" w:rsidRDefault="00C82BAA" w:rsidP="00E77E13">
      <w:pPr>
        <w:pStyle w:val="PatentSpecification"/>
      </w:pPr>
      <w:bookmarkStart w:id="0" w:name="_Hlk187763384"/>
      <w:r>
        <w:t>Line 1</w:t>
      </w:r>
    </w:p>
    <w:p w14:paraId="79CC9F7D" w14:textId="77777777" w:rsidR="00C82BAA" w:rsidRPr="00FA7375" w:rsidRDefault="00C82BAA" w:rsidP="00C82BAA">
      <w:pPr>
        <w:pStyle w:val="PatentSpecification"/>
        <w:numPr>
          <w:ilvl w:val="0"/>
          <w:numId w:val="0"/>
        </w:numPr>
      </w:pPr>
    </w:p>
    <w:p w14:paraId="015525CC" w14:textId="2464BC66" w:rsidR="00C82BAA" w:rsidRDefault="00C82BAA" w:rsidP="00C82BAA">
      <w:pPr>
        <w:pStyle w:val="PatentSpecification"/>
      </w:pPr>
      <w:r>
        <w:t>Line 2</w:t>
      </w:r>
    </w:p>
    <w:p w14:paraId="7ABB324E" w14:textId="77777777" w:rsidR="00C82BAA" w:rsidRDefault="00C82BAA" w:rsidP="00C82BAA">
      <w:pPr>
        <w:pStyle w:val="ListParagraph"/>
      </w:pPr>
    </w:p>
    <w:p w14:paraId="47CDACAE" w14:textId="77777777" w:rsidR="00C82BAA" w:rsidRDefault="00C82BAA" w:rsidP="00321595">
      <w:pPr>
        <w:pStyle w:val="PatentSpecification"/>
      </w:pPr>
    </w:p>
    <w:p w14:paraId="536C7236" w14:textId="488315CC" w:rsidR="00CF7E08" w:rsidRDefault="00C82BAA" w:rsidP="00C97BDE">
      <w:pPr>
        <w:pStyle w:val="PatentClaimBody1"/>
      </w:pPr>
      <w:r>
        <w:t>Item 1</w:t>
      </w:r>
    </w:p>
    <w:p w14:paraId="45C29467" w14:textId="7F17FE50" w:rsidR="00C82BAA" w:rsidRDefault="00C82BAA" w:rsidP="00C82BAA">
      <w:pPr>
        <w:pStyle w:val="PatentClaimWherein1"/>
      </w:pPr>
      <w:r>
        <w:t>no marker</w:t>
      </w:r>
    </w:p>
    <w:p w14:paraId="2A210485" w14:textId="31BB5E87" w:rsidR="00C82BAA" w:rsidRDefault="00C82BAA" w:rsidP="00C82BAA">
      <w:pPr>
        <w:pStyle w:val="PatentClaimBody1"/>
      </w:pPr>
      <w:r>
        <w:t>Item 2</w:t>
      </w:r>
    </w:p>
    <w:p w14:paraId="5F40DDB5" w14:textId="1D56B6DB" w:rsidR="00C82BAA" w:rsidRDefault="00C82BAA" w:rsidP="00C82BAA">
      <w:pPr>
        <w:pStyle w:val="PatentClaimBody2"/>
      </w:pPr>
      <w:r>
        <w:t>Dash level 1</w:t>
      </w:r>
    </w:p>
    <w:p w14:paraId="22792018" w14:textId="771987E3" w:rsidR="00C82BAA" w:rsidRDefault="00C82BAA" w:rsidP="00C82BAA">
      <w:pPr>
        <w:pStyle w:val="PatentClaimWherein2"/>
      </w:pPr>
      <w:r>
        <w:t>no marker level 1</w:t>
      </w:r>
    </w:p>
    <w:p w14:paraId="74642E97" w14:textId="1F4AA7F4" w:rsidR="00C82BAA" w:rsidRDefault="00C82BAA" w:rsidP="00C82BAA">
      <w:pPr>
        <w:pStyle w:val="PatentClaimBody3"/>
      </w:pPr>
      <w:r>
        <w:t>Dash level 2</w:t>
      </w:r>
    </w:p>
    <w:p w14:paraId="2A2643FD" w14:textId="5390778B" w:rsidR="00C82BAA" w:rsidRDefault="00C82BAA" w:rsidP="00C82BAA">
      <w:pPr>
        <w:pStyle w:val="PatentClaimWherein3"/>
      </w:pPr>
      <w:r>
        <w:t>no marker level 2</w:t>
      </w:r>
    </w:p>
    <w:p w14:paraId="02334846" w14:textId="3A68B69A" w:rsidR="00C82BAA" w:rsidRDefault="00C82BAA" w:rsidP="00C82BAA">
      <w:pPr>
        <w:pStyle w:val="PatentClaimBody4"/>
      </w:pPr>
      <w:r>
        <w:t>Dash level 3</w:t>
      </w:r>
    </w:p>
    <w:p w14:paraId="66E6AA24" w14:textId="2AB0C7C9" w:rsidR="00196458" w:rsidRDefault="00C82BAA" w:rsidP="00C82BAA">
      <w:pPr>
        <w:pStyle w:val="PatentClaimBody1"/>
      </w:pPr>
      <w:r>
        <w:t>Item 3</w:t>
      </w:r>
    </w:p>
    <w:p w14:paraId="584F2703" w14:textId="77777777" w:rsidR="00C82BAA" w:rsidRPr="00FA7375" w:rsidRDefault="00C82BAA" w:rsidP="00C82BAA">
      <w:pPr>
        <w:pStyle w:val="PatentClaimBody1"/>
        <w:numPr>
          <w:ilvl w:val="0"/>
          <w:numId w:val="0"/>
        </w:numPr>
        <w:ind w:left="504" w:hanging="504"/>
      </w:pPr>
    </w:p>
    <w:p w14:paraId="7487E674" w14:textId="66983D7D" w:rsidR="00E46981" w:rsidRPr="00FA7375" w:rsidRDefault="00C82BAA" w:rsidP="00C82BAA">
      <w:pPr>
        <w:pStyle w:val="PatentClaimBody1"/>
      </w:pPr>
      <w:r>
        <w:t>Item 4</w:t>
      </w:r>
      <w:bookmarkEnd w:id="0"/>
    </w:p>
    <w:sectPr w:rsidR="00E46981" w:rsidRPr="00FA7375" w:rsidSect="00615D6F">
      <w:footerReference w:type="even" r:id="rId8"/>
      <w:footerReference w:type="default" r:id="rId9"/>
      <w:pgSz w:w="12240" w:h="15840" w:code="1"/>
      <w:pgMar w:top="1138" w:right="1253" w:bottom="1138" w:left="1526" w:header="1138" w:footer="907" w:gutter="0"/>
      <w:lnNumType w:countBy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C362" w14:textId="77777777" w:rsidR="00C82BAA" w:rsidRDefault="00C82BAA">
      <w:r>
        <w:separator/>
      </w:r>
    </w:p>
  </w:endnote>
  <w:endnote w:type="continuationSeparator" w:id="0">
    <w:p w14:paraId="788F5C61" w14:textId="77777777" w:rsidR="00C82BAA" w:rsidRDefault="00C82BAA">
      <w:r>
        <w:continuationSeparator/>
      </w:r>
    </w:p>
  </w:endnote>
  <w:endnote w:type="continuationNotice" w:id="1">
    <w:p w14:paraId="2CCD6EF0" w14:textId="77777777" w:rsidR="00C82BAA" w:rsidRDefault="00C82B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7E1D" w14:textId="77777777" w:rsidR="00FC09E8" w:rsidRDefault="00CB3F51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0997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4073CE" w14:textId="77777777" w:rsidR="00FC09E8" w:rsidRPr="0017670A" w:rsidRDefault="00CB3F51">
        <w:pPr>
          <w:spacing w:before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E3CF7" w14:textId="77777777" w:rsidR="00C82BAA" w:rsidRDefault="00C82BAA">
      <w:r>
        <w:separator/>
      </w:r>
    </w:p>
  </w:footnote>
  <w:footnote w:type="continuationSeparator" w:id="0">
    <w:p w14:paraId="08C1B965" w14:textId="77777777" w:rsidR="00C82BAA" w:rsidRDefault="00C82BAA">
      <w:r>
        <w:continuationSeparator/>
      </w:r>
    </w:p>
  </w:footnote>
  <w:footnote w:type="continuationNotice" w:id="1">
    <w:p w14:paraId="04D988D2" w14:textId="77777777" w:rsidR="00C82BAA" w:rsidRDefault="00C82B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91D"/>
    <w:multiLevelType w:val="multilevel"/>
    <w:tmpl w:val="5C30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0E63"/>
    <w:multiLevelType w:val="multilevel"/>
    <w:tmpl w:val="598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7FAC"/>
    <w:multiLevelType w:val="multilevel"/>
    <w:tmpl w:val="78F4C6D0"/>
    <w:styleLink w:val="ClaimsList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4"/>
      </w:rPr>
    </w:lvl>
    <w:lvl w:ilvl="1">
      <w:start w:val="1"/>
      <w:numFmt w:val="none"/>
      <w:lvlText w:val="–"/>
      <w:lvlJc w:val="left"/>
      <w:pPr>
        <w:ind w:left="1531" w:hanging="397"/>
      </w:pPr>
      <w:rPr>
        <w:rFonts w:hint="default"/>
        <w:sz w:val="24"/>
      </w:rPr>
    </w:lvl>
    <w:lvl w:ilvl="2">
      <w:start w:val="1"/>
      <w:numFmt w:val="none"/>
      <w:lvlText w:val="–"/>
      <w:lvlJc w:val="left"/>
      <w:pPr>
        <w:ind w:left="2665" w:hanging="397"/>
      </w:pPr>
      <w:rPr>
        <w:rFonts w:ascii="Arial" w:hAnsi="Arial" w:hint="default"/>
        <w:sz w:val="24"/>
      </w:rPr>
    </w:lvl>
    <w:lvl w:ilvl="3">
      <w:start w:val="1"/>
      <w:numFmt w:val="none"/>
      <w:lvlText w:val="–"/>
      <w:lvlJc w:val="left"/>
      <w:pPr>
        <w:ind w:left="3799" w:hanging="397"/>
      </w:pPr>
      <w:rPr>
        <w:rFonts w:ascii="Arial" w:hAnsi="Arial" w:hint="default"/>
        <w:sz w:val="24"/>
      </w:rPr>
    </w:lvl>
    <w:lvl w:ilvl="4">
      <w:start w:val="1"/>
      <w:numFmt w:val="none"/>
      <w:lvlText w:val="–"/>
      <w:lvlJc w:val="left"/>
      <w:pPr>
        <w:ind w:left="4933" w:hanging="397"/>
      </w:pPr>
      <w:rPr>
        <w:rFonts w:ascii="Arial" w:hAnsi="Arial" w:hint="default"/>
        <w:sz w:val="24"/>
      </w:rPr>
    </w:lvl>
    <w:lvl w:ilvl="5">
      <w:start w:val="1"/>
      <w:numFmt w:val="none"/>
      <w:lvlText w:val="–"/>
      <w:lvlJc w:val="left"/>
      <w:pPr>
        <w:ind w:left="6067" w:hanging="397"/>
      </w:pPr>
      <w:rPr>
        <w:rFonts w:ascii="Arial" w:hAnsi="Arial" w:hint="default"/>
        <w:sz w:val="24"/>
      </w:rPr>
    </w:lvl>
    <w:lvl w:ilvl="6">
      <w:start w:val="1"/>
      <w:numFmt w:val="none"/>
      <w:lvlText w:val=""/>
      <w:lvlJc w:val="left"/>
      <w:pPr>
        <w:ind w:left="6067" w:hanging="397"/>
      </w:pPr>
      <w:rPr>
        <w:rFonts w:ascii="Arial" w:hAnsi="Arial" w:hint="default"/>
        <w:sz w:val="24"/>
      </w:rPr>
    </w:lvl>
    <w:lvl w:ilvl="7">
      <w:start w:val="1"/>
      <w:numFmt w:val="none"/>
      <w:lvlText w:val=""/>
      <w:lvlJc w:val="left"/>
      <w:pPr>
        <w:ind w:left="6067" w:hanging="397"/>
      </w:pPr>
      <w:rPr>
        <w:rFonts w:ascii="Arial" w:hAnsi="Arial" w:hint="default"/>
        <w:sz w:val="24"/>
      </w:rPr>
    </w:lvl>
    <w:lvl w:ilvl="8">
      <w:start w:val="1"/>
      <w:numFmt w:val="none"/>
      <w:lvlRestart w:val="0"/>
      <w:lvlText w:val=""/>
      <w:lvlJc w:val="left"/>
      <w:pPr>
        <w:ind w:left="6067" w:hanging="397"/>
      </w:pPr>
      <w:rPr>
        <w:rFonts w:ascii="Arial" w:hAnsi="Arial" w:hint="default"/>
        <w:sz w:val="24"/>
      </w:rPr>
    </w:lvl>
  </w:abstractNum>
  <w:abstractNum w:abstractNumId="3" w15:restartNumberingAfterBreak="0">
    <w:nsid w:val="10A1239D"/>
    <w:multiLevelType w:val="multilevel"/>
    <w:tmpl w:val="F6C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F2678"/>
    <w:multiLevelType w:val="multilevel"/>
    <w:tmpl w:val="EF0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5096F"/>
    <w:multiLevelType w:val="multilevel"/>
    <w:tmpl w:val="BA526EA2"/>
    <w:styleLink w:val="PatentSpecificationList"/>
    <w:lvl w:ilvl="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PatentSpecification"/>
      <w:lvlText w:val="[%1]"/>
      <w:lvlJc w:val="left"/>
      <w:pPr>
        <w:tabs>
          <w:tab w:val="num" w:pos="1138"/>
        </w:tabs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none"/>
      <w:lvlText w:val="–"/>
      <w:lvlJc w:val="left"/>
      <w:pPr>
        <w:ind w:left="1440" w:hanging="360"/>
      </w:pPr>
      <w:rPr>
        <w:rFonts w:ascii="Arial" w:hAnsi="Arial" w:hint="default"/>
        <w:color w:val="auto"/>
        <w:sz w:val="24"/>
      </w:rPr>
    </w:lvl>
    <w:lvl w:ilvl="2">
      <w:start w:val="1"/>
      <w:numFmt w:val="lowerRoman"/>
      <w:lvlText w:val="%3."/>
      <w:lvlJc w:val="right"/>
      <w:pPr>
        <w:ind w:left="2160" w:hanging="173"/>
      </w:pPr>
      <w:rPr>
        <w:rFonts w:ascii="Arial" w:hAnsi="Arial" w:hint="default"/>
        <w:sz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Arial" w:hAnsi="Arial" w:hint="default"/>
        <w:sz w:val="24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Arial" w:hAnsi="Arial" w:hint="default"/>
        <w:sz w:val="24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Arial" w:hAnsi="Arial" w:hint="default"/>
        <w:sz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Arial" w:hAnsi="Arial" w:hint="default"/>
        <w:sz w:val="24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Arial" w:hAnsi="Arial" w:hint="default"/>
        <w:sz w:val="24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Arial" w:hAnsi="Arial" w:hint="default"/>
        <w:sz w:val="24"/>
      </w:rPr>
    </w:lvl>
  </w:abstractNum>
  <w:abstractNum w:abstractNumId="6" w15:restartNumberingAfterBreak="0">
    <w:nsid w:val="1E2229D9"/>
    <w:multiLevelType w:val="multilevel"/>
    <w:tmpl w:val="57AA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04715"/>
    <w:multiLevelType w:val="multilevel"/>
    <w:tmpl w:val="6C3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72FDC"/>
    <w:multiLevelType w:val="multilevel"/>
    <w:tmpl w:val="7DF2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A3513"/>
    <w:multiLevelType w:val="multilevel"/>
    <w:tmpl w:val="AFF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A6542"/>
    <w:multiLevelType w:val="multilevel"/>
    <w:tmpl w:val="9EDAB078"/>
    <w:lvl w:ilvl="0">
      <w:start w:val="1"/>
      <w:numFmt w:val="decimal"/>
      <w:pStyle w:val="PatentClaimBody1"/>
      <w:lvlText w:val="%1."/>
      <w:lvlJc w:val="left"/>
      <w:pPr>
        <w:ind w:left="504" w:hanging="504"/>
      </w:pPr>
      <w:rPr>
        <w:rFonts w:ascii="Arial" w:hAnsi="Arial" w:hint="default"/>
        <w:sz w:val="24"/>
      </w:rPr>
    </w:lvl>
    <w:lvl w:ilvl="1">
      <w:start w:val="1"/>
      <w:numFmt w:val="none"/>
      <w:pStyle w:val="PatentClaimWherein1"/>
      <w:lvlText w:val=""/>
      <w:lvlJc w:val="left"/>
      <w:pPr>
        <w:ind w:left="504" w:hanging="504"/>
      </w:pPr>
      <w:rPr>
        <w:rFonts w:hint="default"/>
        <w:sz w:val="24"/>
      </w:rPr>
    </w:lvl>
    <w:lvl w:ilvl="2">
      <w:start w:val="1"/>
      <w:numFmt w:val="none"/>
      <w:pStyle w:val="PatentClaimBody2"/>
      <w:lvlText w:val="–"/>
      <w:lvlJc w:val="left"/>
      <w:pPr>
        <w:ind w:left="1526" w:hanging="388"/>
      </w:pPr>
      <w:rPr>
        <w:rFonts w:ascii="Arial" w:hAnsi="Arial" w:hint="default"/>
        <w:sz w:val="24"/>
      </w:rPr>
    </w:lvl>
    <w:lvl w:ilvl="3">
      <w:start w:val="1"/>
      <w:numFmt w:val="none"/>
      <w:pStyle w:val="PatentClaimWherein2"/>
      <w:lvlText w:val=""/>
      <w:lvlJc w:val="left"/>
      <w:pPr>
        <w:ind w:left="1526" w:hanging="388"/>
      </w:pPr>
      <w:rPr>
        <w:rFonts w:ascii="Arial" w:hAnsi="Arial" w:hint="default"/>
        <w:sz w:val="24"/>
      </w:rPr>
    </w:lvl>
    <w:lvl w:ilvl="4">
      <w:start w:val="1"/>
      <w:numFmt w:val="none"/>
      <w:pStyle w:val="PatentClaimBody3"/>
      <w:lvlText w:val="–"/>
      <w:lvlJc w:val="left"/>
      <w:pPr>
        <w:ind w:left="2664" w:hanging="389"/>
      </w:pPr>
      <w:rPr>
        <w:rFonts w:ascii="Arial" w:hAnsi="Arial" w:hint="default"/>
        <w:sz w:val="24"/>
      </w:rPr>
    </w:lvl>
    <w:lvl w:ilvl="5">
      <w:start w:val="1"/>
      <w:numFmt w:val="none"/>
      <w:pStyle w:val="PatentClaimWherein3"/>
      <w:lvlText w:val=""/>
      <w:lvlJc w:val="left"/>
      <w:pPr>
        <w:ind w:left="2664" w:hanging="389"/>
      </w:pPr>
      <w:rPr>
        <w:rFonts w:ascii="Arial" w:hAnsi="Arial" w:hint="default"/>
        <w:sz w:val="24"/>
      </w:rPr>
    </w:lvl>
    <w:lvl w:ilvl="6">
      <w:start w:val="1"/>
      <w:numFmt w:val="none"/>
      <w:pStyle w:val="PatentClaimBody4"/>
      <w:lvlText w:val="–"/>
      <w:lvlJc w:val="left"/>
      <w:pPr>
        <w:ind w:left="3802" w:hanging="404"/>
      </w:pPr>
      <w:rPr>
        <w:rFonts w:ascii="Arial" w:hAnsi="Arial" w:hint="default"/>
        <w:sz w:val="24"/>
      </w:rPr>
    </w:lvl>
    <w:lvl w:ilvl="7">
      <w:start w:val="1"/>
      <w:numFmt w:val="none"/>
      <w:pStyle w:val="PatentClaimWherein4"/>
      <w:lvlText w:val=""/>
      <w:lvlJc w:val="left"/>
      <w:pPr>
        <w:ind w:left="3802" w:hanging="404"/>
      </w:pPr>
      <w:rPr>
        <w:rFonts w:ascii="Arial" w:hAnsi="Arial" w:hint="default"/>
        <w:sz w:val="24"/>
      </w:rPr>
    </w:lvl>
    <w:lvl w:ilvl="8">
      <w:start w:val="1"/>
      <w:numFmt w:val="none"/>
      <w:pStyle w:val="PatentClaimBody5"/>
      <w:lvlText w:val=""/>
      <w:lvlJc w:val="left"/>
      <w:pPr>
        <w:ind w:left="4939" w:hanging="403"/>
      </w:pPr>
      <w:rPr>
        <w:rFonts w:ascii="Arial" w:hAnsi="Arial" w:hint="default"/>
        <w:sz w:val="24"/>
      </w:rPr>
    </w:lvl>
  </w:abstractNum>
  <w:abstractNum w:abstractNumId="11" w15:restartNumberingAfterBreak="0">
    <w:nsid w:val="29DB62EF"/>
    <w:multiLevelType w:val="multilevel"/>
    <w:tmpl w:val="7DB272E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B9A7FDB"/>
    <w:multiLevelType w:val="multilevel"/>
    <w:tmpl w:val="A89A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85286"/>
    <w:multiLevelType w:val="multilevel"/>
    <w:tmpl w:val="30D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2586"/>
    <w:multiLevelType w:val="hybridMultilevel"/>
    <w:tmpl w:val="E0162CAE"/>
    <w:lvl w:ilvl="0" w:tplc="54D854C8">
      <w:numFmt w:val="bullet"/>
      <w:lvlText w:val="-"/>
      <w:lvlJc w:val="left"/>
      <w:pPr>
        <w:ind w:left="840" w:hanging="36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325646BA"/>
    <w:multiLevelType w:val="multilevel"/>
    <w:tmpl w:val="78F4C6D0"/>
    <w:numStyleLink w:val="ClaimsList"/>
  </w:abstractNum>
  <w:abstractNum w:abstractNumId="16" w15:restartNumberingAfterBreak="0">
    <w:nsid w:val="33CE198A"/>
    <w:multiLevelType w:val="multilevel"/>
    <w:tmpl w:val="061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B121D"/>
    <w:multiLevelType w:val="multilevel"/>
    <w:tmpl w:val="BA526EA2"/>
    <w:numStyleLink w:val="PatentSpecificationList"/>
  </w:abstractNum>
  <w:abstractNum w:abstractNumId="18" w15:restartNumberingAfterBreak="0">
    <w:nsid w:val="3FBE1C02"/>
    <w:multiLevelType w:val="multilevel"/>
    <w:tmpl w:val="7E82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D1DE0"/>
    <w:multiLevelType w:val="multilevel"/>
    <w:tmpl w:val="8546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E393C"/>
    <w:multiLevelType w:val="multilevel"/>
    <w:tmpl w:val="027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44D3F"/>
    <w:multiLevelType w:val="multilevel"/>
    <w:tmpl w:val="75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111D5"/>
    <w:multiLevelType w:val="multilevel"/>
    <w:tmpl w:val="7C9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33F38"/>
    <w:multiLevelType w:val="multilevel"/>
    <w:tmpl w:val="00A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F7436"/>
    <w:multiLevelType w:val="multilevel"/>
    <w:tmpl w:val="78F4C6D0"/>
    <w:numStyleLink w:val="ClaimsList"/>
  </w:abstractNum>
  <w:abstractNum w:abstractNumId="25" w15:restartNumberingAfterBreak="0">
    <w:nsid w:val="56682144"/>
    <w:multiLevelType w:val="multilevel"/>
    <w:tmpl w:val="CD8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11CE4"/>
    <w:multiLevelType w:val="multilevel"/>
    <w:tmpl w:val="3DB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F37F9"/>
    <w:multiLevelType w:val="multilevel"/>
    <w:tmpl w:val="25D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10AEF"/>
    <w:multiLevelType w:val="multilevel"/>
    <w:tmpl w:val="64627F6E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20"/>
        </w:tabs>
        <w:ind w:left="1920" w:hanging="360"/>
      </w:pPr>
    </w:lvl>
    <w:lvl w:ilvl="3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entative="1">
      <w:start w:val="1"/>
      <w:numFmt w:val="decimal"/>
      <w:lvlText w:val="%5."/>
      <w:lvlJc w:val="left"/>
      <w:pPr>
        <w:tabs>
          <w:tab w:val="num" w:pos="3360"/>
        </w:tabs>
        <w:ind w:left="3360" w:hanging="360"/>
      </w:pPr>
    </w:lvl>
    <w:lvl w:ilvl="5" w:tentative="1">
      <w:start w:val="1"/>
      <w:numFmt w:val="decimal"/>
      <w:lvlText w:val="%6."/>
      <w:lvlJc w:val="left"/>
      <w:pPr>
        <w:tabs>
          <w:tab w:val="num" w:pos="4080"/>
        </w:tabs>
        <w:ind w:left="4080" w:hanging="360"/>
      </w:pPr>
    </w:lvl>
    <w:lvl w:ilvl="6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entative="1">
      <w:start w:val="1"/>
      <w:numFmt w:val="decimal"/>
      <w:lvlText w:val="%8."/>
      <w:lvlJc w:val="left"/>
      <w:pPr>
        <w:tabs>
          <w:tab w:val="num" w:pos="5520"/>
        </w:tabs>
        <w:ind w:left="5520" w:hanging="360"/>
      </w:pPr>
    </w:lvl>
    <w:lvl w:ilvl="8" w:tentative="1">
      <w:start w:val="1"/>
      <w:numFmt w:val="decimal"/>
      <w:lvlText w:val="%9."/>
      <w:lvlJc w:val="left"/>
      <w:pPr>
        <w:tabs>
          <w:tab w:val="num" w:pos="6240"/>
        </w:tabs>
        <w:ind w:left="6240" w:hanging="360"/>
      </w:pPr>
    </w:lvl>
  </w:abstractNum>
  <w:abstractNum w:abstractNumId="29" w15:restartNumberingAfterBreak="0">
    <w:nsid w:val="5B261A00"/>
    <w:multiLevelType w:val="multilevel"/>
    <w:tmpl w:val="4B0C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D7DE4"/>
    <w:multiLevelType w:val="multilevel"/>
    <w:tmpl w:val="D7A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F0BD9"/>
    <w:multiLevelType w:val="multilevel"/>
    <w:tmpl w:val="7E60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CA29B6"/>
    <w:multiLevelType w:val="multilevel"/>
    <w:tmpl w:val="BA526EA2"/>
    <w:numStyleLink w:val="PatentSpecificationList"/>
  </w:abstractNum>
  <w:abstractNum w:abstractNumId="33" w15:restartNumberingAfterBreak="0">
    <w:nsid w:val="61356F61"/>
    <w:multiLevelType w:val="hybridMultilevel"/>
    <w:tmpl w:val="19B44CD8"/>
    <w:lvl w:ilvl="0" w:tplc="092E9A5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4" w15:restartNumberingAfterBreak="0">
    <w:nsid w:val="64085C88"/>
    <w:multiLevelType w:val="multilevel"/>
    <w:tmpl w:val="30D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E6D15"/>
    <w:multiLevelType w:val="multilevel"/>
    <w:tmpl w:val="F6D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36EC5"/>
    <w:multiLevelType w:val="multilevel"/>
    <w:tmpl w:val="99A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D4BF8"/>
    <w:multiLevelType w:val="multilevel"/>
    <w:tmpl w:val="6102E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72E723C"/>
    <w:multiLevelType w:val="hybridMultilevel"/>
    <w:tmpl w:val="836C4174"/>
    <w:lvl w:ilvl="0" w:tplc="10B8BA3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0D24A7"/>
    <w:multiLevelType w:val="multilevel"/>
    <w:tmpl w:val="829E75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1268E9"/>
    <w:multiLevelType w:val="multilevel"/>
    <w:tmpl w:val="19D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63A1E"/>
    <w:multiLevelType w:val="multilevel"/>
    <w:tmpl w:val="93B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069648">
    <w:abstractNumId w:val="2"/>
  </w:num>
  <w:num w:numId="2" w16cid:durableId="1152713904">
    <w:abstractNumId w:val="5"/>
  </w:num>
  <w:num w:numId="3" w16cid:durableId="1615139628">
    <w:abstractNumId w:val="15"/>
  </w:num>
  <w:num w:numId="4" w16cid:durableId="822430775">
    <w:abstractNumId w:val="17"/>
    <w:lvlOverride w:ilvl="0">
      <w:lvl w:ilvl="0">
        <w:start w:val="1"/>
        <mc:AlternateContent>
          <mc:Choice Requires="w14">
            <w:numFmt w:val="custom" w:format="0001, 0002, 0003, ..."/>
          </mc:Choice>
          <mc:Fallback>
            <w:numFmt w:val="decimal"/>
          </mc:Fallback>
        </mc:AlternateContent>
        <w:lvlText w:val="[%1]"/>
        <w:lvlJc w:val="left"/>
        <w:pPr>
          <w:ind w:left="360" w:hanging="360"/>
        </w:pPr>
        <w:rPr>
          <w:rFonts w:hint="default"/>
          <w:b w:val="0"/>
          <w:bCs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5" w16cid:durableId="361325675">
    <w:abstractNumId w:val="14"/>
  </w:num>
  <w:num w:numId="6" w16cid:durableId="1033573243">
    <w:abstractNumId w:val="33"/>
  </w:num>
  <w:num w:numId="7" w16cid:durableId="261378407">
    <w:abstractNumId w:val="28"/>
  </w:num>
  <w:num w:numId="8" w16cid:durableId="726732040">
    <w:abstractNumId w:val="26"/>
  </w:num>
  <w:num w:numId="9" w16cid:durableId="790514206">
    <w:abstractNumId w:val="37"/>
  </w:num>
  <w:num w:numId="10" w16cid:durableId="2106991691">
    <w:abstractNumId w:val="11"/>
  </w:num>
  <w:num w:numId="11" w16cid:durableId="1439716992">
    <w:abstractNumId w:val="8"/>
  </w:num>
  <w:num w:numId="12" w16cid:durableId="1050766313">
    <w:abstractNumId w:val="18"/>
  </w:num>
  <w:num w:numId="13" w16cid:durableId="1425804523">
    <w:abstractNumId w:val="39"/>
  </w:num>
  <w:num w:numId="14" w16cid:durableId="996114046">
    <w:abstractNumId w:val="38"/>
  </w:num>
  <w:num w:numId="15" w16cid:durableId="1531458090">
    <w:abstractNumId w:val="10"/>
  </w:num>
  <w:num w:numId="16" w16cid:durableId="1385368717">
    <w:abstractNumId w:val="23"/>
  </w:num>
  <w:num w:numId="17" w16cid:durableId="155268204">
    <w:abstractNumId w:val="7"/>
  </w:num>
  <w:num w:numId="18" w16cid:durableId="1213811800">
    <w:abstractNumId w:val="22"/>
  </w:num>
  <w:num w:numId="19" w16cid:durableId="890653931">
    <w:abstractNumId w:val="1"/>
  </w:num>
  <w:num w:numId="20" w16cid:durableId="1247111989">
    <w:abstractNumId w:val="30"/>
  </w:num>
  <w:num w:numId="21" w16cid:durableId="2130466878">
    <w:abstractNumId w:val="3"/>
  </w:num>
  <w:num w:numId="22" w16cid:durableId="42293656">
    <w:abstractNumId w:val="40"/>
  </w:num>
  <w:num w:numId="23" w16cid:durableId="393627511">
    <w:abstractNumId w:val="4"/>
  </w:num>
  <w:num w:numId="24" w16cid:durableId="185103296">
    <w:abstractNumId w:val="25"/>
  </w:num>
  <w:num w:numId="25" w16cid:durableId="1062211788">
    <w:abstractNumId w:val="27"/>
  </w:num>
  <w:num w:numId="26" w16cid:durableId="1287008290">
    <w:abstractNumId w:val="9"/>
  </w:num>
  <w:num w:numId="27" w16cid:durableId="365569467">
    <w:abstractNumId w:val="21"/>
  </w:num>
  <w:num w:numId="28" w16cid:durableId="958606557">
    <w:abstractNumId w:val="16"/>
  </w:num>
  <w:num w:numId="29" w16cid:durableId="849373200">
    <w:abstractNumId w:val="29"/>
  </w:num>
  <w:num w:numId="30" w16cid:durableId="1292446380">
    <w:abstractNumId w:val="36"/>
  </w:num>
  <w:num w:numId="31" w16cid:durableId="812062927">
    <w:abstractNumId w:val="19"/>
  </w:num>
  <w:num w:numId="32" w16cid:durableId="170803428">
    <w:abstractNumId w:val="34"/>
  </w:num>
  <w:num w:numId="33" w16cid:durableId="1380202862">
    <w:abstractNumId w:val="41"/>
  </w:num>
  <w:num w:numId="34" w16cid:durableId="1922979062">
    <w:abstractNumId w:val="0"/>
  </w:num>
  <w:num w:numId="35" w16cid:durableId="1540584454">
    <w:abstractNumId w:val="13"/>
  </w:num>
  <w:num w:numId="36" w16cid:durableId="1866552583">
    <w:abstractNumId w:val="35"/>
  </w:num>
  <w:num w:numId="37" w16cid:durableId="1849905059">
    <w:abstractNumId w:val="20"/>
  </w:num>
  <w:num w:numId="38" w16cid:durableId="754135969">
    <w:abstractNumId w:val="24"/>
  </w:num>
  <w:num w:numId="39" w16cid:durableId="1857845118">
    <w:abstractNumId w:val="32"/>
  </w:num>
  <w:num w:numId="40" w16cid:durableId="194735423">
    <w:abstractNumId w:val="31"/>
  </w:num>
  <w:num w:numId="41" w16cid:durableId="598367997">
    <w:abstractNumId w:val="12"/>
  </w:num>
  <w:num w:numId="42" w16cid:durableId="186678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AA"/>
    <w:rsid w:val="000008A3"/>
    <w:rsid w:val="00001549"/>
    <w:rsid w:val="00001854"/>
    <w:rsid w:val="00001E93"/>
    <w:rsid w:val="000021F4"/>
    <w:rsid w:val="00002CD5"/>
    <w:rsid w:val="00003D70"/>
    <w:rsid w:val="00004116"/>
    <w:rsid w:val="00004330"/>
    <w:rsid w:val="00004BB6"/>
    <w:rsid w:val="00005E1F"/>
    <w:rsid w:val="00005E67"/>
    <w:rsid w:val="00006C0F"/>
    <w:rsid w:val="00006EBD"/>
    <w:rsid w:val="00006EFF"/>
    <w:rsid w:val="00007904"/>
    <w:rsid w:val="0001079D"/>
    <w:rsid w:val="000111B2"/>
    <w:rsid w:val="00011433"/>
    <w:rsid w:val="000139ED"/>
    <w:rsid w:val="00013A4D"/>
    <w:rsid w:val="00013BFF"/>
    <w:rsid w:val="00016492"/>
    <w:rsid w:val="000166FC"/>
    <w:rsid w:val="00017A10"/>
    <w:rsid w:val="00021526"/>
    <w:rsid w:val="000216B3"/>
    <w:rsid w:val="0002184F"/>
    <w:rsid w:val="00021D81"/>
    <w:rsid w:val="00021F37"/>
    <w:rsid w:val="000221AE"/>
    <w:rsid w:val="00022D33"/>
    <w:rsid w:val="00022FA8"/>
    <w:rsid w:val="00023B63"/>
    <w:rsid w:val="00023D4D"/>
    <w:rsid w:val="000247F2"/>
    <w:rsid w:val="00030026"/>
    <w:rsid w:val="0003020C"/>
    <w:rsid w:val="000307B2"/>
    <w:rsid w:val="0003253B"/>
    <w:rsid w:val="00034423"/>
    <w:rsid w:val="00035F6E"/>
    <w:rsid w:val="0003643B"/>
    <w:rsid w:val="0003647B"/>
    <w:rsid w:val="0003665C"/>
    <w:rsid w:val="00036CB6"/>
    <w:rsid w:val="00036DE4"/>
    <w:rsid w:val="000374D8"/>
    <w:rsid w:val="000377AD"/>
    <w:rsid w:val="00040142"/>
    <w:rsid w:val="00040AA8"/>
    <w:rsid w:val="00040B78"/>
    <w:rsid w:val="00042603"/>
    <w:rsid w:val="0004298D"/>
    <w:rsid w:val="00042D31"/>
    <w:rsid w:val="000430B9"/>
    <w:rsid w:val="000445A4"/>
    <w:rsid w:val="00044785"/>
    <w:rsid w:val="000449FB"/>
    <w:rsid w:val="00044C59"/>
    <w:rsid w:val="00045530"/>
    <w:rsid w:val="00045639"/>
    <w:rsid w:val="00045712"/>
    <w:rsid w:val="000459DC"/>
    <w:rsid w:val="000460A0"/>
    <w:rsid w:val="00046E5C"/>
    <w:rsid w:val="00047D7C"/>
    <w:rsid w:val="00047DE7"/>
    <w:rsid w:val="00050495"/>
    <w:rsid w:val="00050EBB"/>
    <w:rsid w:val="0005175F"/>
    <w:rsid w:val="00051824"/>
    <w:rsid w:val="00051A60"/>
    <w:rsid w:val="00051FD0"/>
    <w:rsid w:val="000520AF"/>
    <w:rsid w:val="000521AB"/>
    <w:rsid w:val="000529F2"/>
    <w:rsid w:val="00053126"/>
    <w:rsid w:val="00053917"/>
    <w:rsid w:val="00053A14"/>
    <w:rsid w:val="0005545E"/>
    <w:rsid w:val="00055BD1"/>
    <w:rsid w:val="00056419"/>
    <w:rsid w:val="00060FC0"/>
    <w:rsid w:val="0006113B"/>
    <w:rsid w:val="00061E7A"/>
    <w:rsid w:val="000623B2"/>
    <w:rsid w:val="00062DA5"/>
    <w:rsid w:val="00065EA8"/>
    <w:rsid w:val="0006671F"/>
    <w:rsid w:val="000675C8"/>
    <w:rsid w:val="00067C03"/>
    <w:rsid w:val="00067EBF"/>
    <w:rsid w:val="00067F09"/>
    <w:rsid w:val="00070098"/>
    <w:rsid w:val="000705A6"/>
    <w:rsid w:val="000728B5"/>
    <w:rsid w:val="0007393D"/>
    <w:rsid w:val="000739A7"/>
    <w:rsid w:val="000739DE"/>
    <w:rsid w:val="00074509"/>
    <w:rsid w:val="0007481B"/>
    <w:rsid w:val="00074A51"/>
    <w:rsid w:val="00074B70"/>
    <w:rsid w:val="000751AF"/>
    <w:rsid w:val="0007553C"/>
    <w:rsid w:val="00075A64"/>
    <w:rsid w:val="00075AF3"/>
    <w:rsid w:val="000763DD"/>
    <w:rsid w:val="00080E6E"/>
    <w:rsid w:val="00081E5C"/>
    <w:rsid w:val="00083127"/>
    <w:rsid w:val="000834BC"/>
    <w:rsid w:val="00083553"/>
    <w:rsid w:val="0008361E"/>
    <w:rsid w:val="00083A00"/>
    <w:rsid w:val="000841A2"/>
    <w:rsid w:val="000852E2"/>
    <w:rsid w:val="00085835"/>
    <w:rsid w:val="00085AC2"/>
    <w:rsid w:val="000865DD"/>
    <w:rsid w:val="00086635"/>
    <w:rsid w:val="0008697A"/>
    <w:rsid w:val="00086A5F"/>
    <w:rsid w:val="00087586"/>
    <w:rsid w:val="000906F7"/>
    <w:rsid w:val="0009156F"/>
    <w:rsid w:val="00091A54"/>
    <w:rsid w:val="00091E03"/>
    <w:rsid w:val="0009215F"/>
    <w:rsid w:val="00092DB8"/>
    <w:rsid w:val="00093363"/>
    <w:rsid w:val="00093388"/>
    <w:rsid w:val="00093AE2"/>
    <w:rsid w:val="00093B6B"/>
    <w:rsid w:val="00093E22"/>
    <w:rsid w:val="000944B1"/>
    <w:rsid w:val="000949B4"/>
    <w:rsid w:val="00095824"/>
    <w:rsid w:val="00095F30"/>
    <w:rsid w:val="0009719D"/>
    <w:rsid w:val="000974B7"/>
    <w:rsid w:val="00097663"/>
    <w:rsid w:val="000977DD"/>
    <w:rsid w:val="0009796F"/>
    <w:rsid w:val="000A07BB"/>
    <w:rsid w:val="000A10D7"/>
    <w:rsid w:val="000A1293"/>
    <w:rsid w:val="000A24AC"/>
    <w:rsid w:val="000A252C"/>
    <w:rsid w:val="000A2D75"/>
    <w:rsid w:val="000A333B"/>
    <w:rsid w:val="000A3915"/>
    <w:rsid w:val="000A3934"/>
    <w:rsid w:val="000A42D0"/>
    <w:rsid w:val="000A452F"/>
    <w:rsid w:val="000A50FB"/>
    <w:rsid w:val="000A51C0"/>
    <w:rsid w:val="000A5619"/>
    <w:rsid w:val="000A59E2"/>
    <w:rsid w:val="000A65EB"/>
    <w:rsid w:val="000A69C2"/>
    <w:rsid w:val="000A6D46"/>
    <w:rsid w:val="000A73F8"/>
    <w:rsid w:val="000A7B81"/>
    <w:rsid w:val="000A7E04"/>
    <w:rsid w:val="000B163D"/>
    <w:rsid w:val="000B1772"/>
    <w:rsid w:val="000B17AC"/>
    <w:rsid w:val="000B1A76"/>
    <w:rsid w:val="000B1CC1"/>
    <w:rsid w:val="000B26AC"/>
    <w:rsid w:val="000B2723"/>
    <w:rsid w:val="000B2C5D"/>
    <w:rsid w:val="000B3363"/>
    <w:rsid w:val="000B3B9C"/>
    <w:rsid w:val="000B3D4A"/>
    <w:rsid w:val="000B4186"/>
    <w:rsid w:val="000B4802"/>
    <w:rsid w:val="000B4F22"/>
    <w:rsid w:val="000B508D"/>
    <w:rsid w:val="000B5F15"/>
    <w:rsid w:val="000B6156"/>
    <w:rsid w:val="000B6723"/>
    <w:rsid w:val="000B7B1C"/>
    <w:rsid w:val="000B7E17"/>
    <w:rsid w:val="000C0972"/>
    <w:rsid w:val="000C17A1"/>
    <w:rsid w:val="000C19C7"/>
    <w:rsid w:val="000C2066"/>
    <w:rsid w:val="000C2F1B"/>
    <w:rsid w:val="000C44A2"/>
    <w:rsid w:val="000C47B6"/>
    <w:rsid w:val="000C4B71"/>
    <w:rsid w:val="000C534A"/>
    <w:rsid w:val="000C6113"/>
    <w:rsid w:val="000C6233"/>
    <w:rsid w:val="000C627C"/>
    <w:rsid w:val="000C6C1B"/>
    <w:rsid w:val="000C6E07"/>
    <w:rsid w:val="000C724C"/>
    <w:rsid w:val="000C76AA"/>
    <w:rsid w:val="000C7B7D"/>
    <w:rsid w:val="000D11F4"/>
    <w:rsid w:val="000D1444"/>
    <w:rsid w:val="000D1B45"/>
    <w:rsid w:val="000D1ECB"/>
    <w:rsid w:val="000D200C"/>
    <w:rsid w:val="000D2A5E"/>
    <w:rsid w:val="000D2ADA"/>
    <w:rsid w:val="000D35B3"/>
    <w:rsid w:val="000D37F7"/>
    <w:rsid w:val="000D3A76"/>
    <w:rsid w:val="000D40CF"/>
    <w:rsid w:val="000D522F"/>
    <w:rsid w:val="000D6B96"/>
    <w:rsid w:val="000D7EB7"/>
    <w:rsid w:val="000E0F78"/>
    <w:rsid w:val="000E2081"/>
    <w:rsid w:val="000E286F"/>
    <w:rsid w:val="000E2CEE"/>
    <w:rsid w:val="000E3213"/>
    <w:rsid w:val="000E3362"/>
    <w:rsid w:val="000E378A"/>
    <w:rsid w:val="000E3962"/>
    <w:rsid w:val="000E439D"/>
    <w:rsid w:val="000E43B2"/>
    <w:rsid w:val="000E47E7"/>
    <w:rsid w:val="000E4D13"/>
    <w:rsid w:val="000E7405"/>
    <w:rsid w:val="000F0591"/>
    <w:rsid w:val="000F06BB"/>
    <w:rsid w:val="000F0782"/>
    <w:rsid w:val="000F2349"/>
    <w:rsid w:val="000F24B0"/>
    <w:rsid w:val="000F2E76"/>
    <w:rsid w:val="000F3D60"/>
    <w:rsid w:val="000F3DF7"/>
    <w:rsid w:val="000F4036"/>
    <w:rsid w:val="000F468C"/>
    <w:rsid w:val="000F49CE"/>
    <w:rsid w:val="000F52C4"/>
    <w:rsid w:val="000F5429"/>
    <w:rsid w:val="000F5AE9"/>
    <w:rsid w:val="000F604A"/>
    <w:rsid w:val="000F6AA4"/>
    <w:rsid w:val="000F7F72"/>
    <w:rsid w:val="00100F3F"/>
    <w:rsid w:val="0010149E"/>
    <w:rsid w:val="0010180F"/>
    <w:rsid w:val="0010287D"/>
    <w:rsid w:val="0010328D"/>
    <w:rsid w:val="001037D8"/>
    <w:rsid w:val="001042B1"/>
    <w:rsid w:val="00104A1F"/>
    <w:rsid w:val="0010540C"/>
    <w:rsid w:val="00105724"/>
    <w:rsid w:val="00105758"/>
    <w:rsid w:val="00105CDE"/>
    <w:rsid w:val="001064A3"/>
    <w:rsid w:val="00106765"/>
    <w:rsid w:val="0010709C"/>
    <w:rsid w:val="00107402"/>
    <w:rsid w:val="001076E2"/>
    <w:rsid w:val="00107BD8"/>
    <w:rsid w:val="00110C0D"/>
    <w:rsid w:val="0011281D"/>
    <w:rsid w:val="00112B35"/>
    <w:rsid w:val="00112D96"/>
    <w:rsid w:val="0011318C"/>
    <w:rsid w:val="00114707"/>
    <w:rsid w:val="001147FD"/>
    <w:rsid w:val="00115511"/>
    <w:rsid w:val="001158A3"/>
    <w:rsid w:val="0011613F"/>
    <w:rsid w:val="001163C0"/>
    <w:rsid w:val="001166BD"/>
    <w:rsid w:val="00116708"/>
    <w:rsid w:val="00116806"/>
    <w:rsid w:val="001169DC"/>
    <w:rsid w:val="00116A18"/>
    <w:rsid w:val="00117045"/>
    <w:rsid w:val="00117099"/>
    <w:rsid w:val="001171E2"/>
    <w:rsid w:val="00117C92"/>
    <w:rsid w:val="00120E73"/>
    <w:rsid w:val="001222E7"/>
    <w:rsid w:val="001223A7"/>
    <w:rsid w:val="00122C1B"/>
    <w:rsid w:val="0012381B"/>
    <w:rsid w:val="00123945"/>
    <w:rsid w:val="0012402E"/>
    <w:rsid w:val="00124211"/>
    <w:rsid w:val="0012586E"/>
    <w:rsid w:val="00126DCB"/>
    <w:rsid w:val="0012723A"/>
    <w:rsid w:val="001277AF"/>
    <w:rsid w:val="00127C90"/>
    <w:rsid w:val="00130AA7"/>
    <w:rsid w:val="00132AF2"/>
    <w:rsid w:val="0013301B"/>
    <w:rsid w:val="0013415A"/>
    <w:rsid w:val="00134999"/>
    <w:rsid w:val="00134BE1"/>
    <w:rsid w:val="001351BA"/>
    <w:rsid w:val="00135526"/>
    <w:rsid w:val="00135E43"/>
    <w:rsid w:val="00136AE5"/>
    <w:rsid w:val="00137E35"/>
    <w:rsid w:val="00137FBB"/>
    <w:rsid w:val="001408EC"/>
    <w:rsid w:val="00140D3D"/>
    <w:rsid w:val="00141218"/>
    <w:rsid w:val="001412A2"/>
    <w:rsid w:val="00141370"/>
    <w:rsid w:val="00141D96"/>
    <w:rsid w:val="0014207C"/>
    <w:rsid w:val="001427BA"/>
    <w:rsid w:val="00142E5D"/>
    <w:rsid w:val="001435F9"/>
    <w:rsid w:val="00143A4D"/>
    <w:rsid w:val="0014470B"/>
    <w:rsid w:val="00144CEF"/>
    <w:rsid w:val="00144F5D"/>
    <w:rsid w:val="0014546C"/>
    <w:rsid w:val="0014688E"/>
    <w:rsid w:val="00146B52"/>
    <w:rsid w:val="00147810"/>
    <w:rsid w:val="00147A7C"/>
    <w:rsid w:val="00150A3E"/>
    <w:rsid w:val="00150A9D"/>
    <w:rsid w:val="00150B59"/>
    <w:rsid w:val="001512E2"/>
    <w:rsid w:val="00152A7D"/>
    <w:rsid w:val="00152B73"/>
    <w:rsid w:val="001537B0"/>
    <w:rsid w:val="001538FC"/>
    <w:rsid w:val="001544FF"/>
    <w:rsid w:val="00154F4F"/>
    <w:rsid w:val="00154FEB"/>
    <w:rsid w:val="001560F3"/>
    <w:rsid w:val="00161D60"/>
    <w:rsid w:val="00162BBD"/>
    <w:rsid w:val="001632C6"/>
    <w:rsid w:val="001641CC"/>
    <w:rsid w:val="00164249"/>
    <w:rsid w:val="00164B21"/>
    <w:rsid w:val="001657B4"/>
    <w:rsid w:val="00166515"/>
    <w:rsid w:val="00166D18"/>
    <w:rsid w:val="001675E3"/>
    <w:rsid w:val="001706B7"/>
    <w:rsid w:val="00170A34"/>
    <w:rsid w:val="0017102A"/>
    <w:rsid w:val="00171690"/>
    <w:rsid w:val="00171745"/>
    <w:rsid w:val="001721D9"/>
    <w:rsid w:val="0017288D"/>
    <w:rsid w:val="001729DB"/>
    <w:rsid w:val="00172D7E"/>
    <w:rsid w:val="00172FA6"/>
    <w:rsid w:val="001735A2"/>
    <w:rsid w:val="00173792"/>
    <w:rsid w:val="00173D31"/>
    <w:rsid w:val="00174025"/>
    <w:rsid w:val="00174445"/>
    <w:rsid w:val="00174B45"/>
    <w:rsid w:val="00174B47"/>
    <w:rsid w:val="001808F3"/>
    <w:rsid w:val="00180DBD"/>
    <w:rsid w:val="00180DCA"/>
    <w:rsid w:val="00181277"/>
    <w:rsid w:val="00181515"/>
    <w:rsid w:val="001816F9"/>
    <w:rsid w:val="00181947"/>
    <w:rsid w:val="001831A7"/>
    <w:rsid w:val="00183442"/>
    <w:rsid w:val="001838B5"/>
    <w:rsid w:val="00183BA7"/>
    <w:rsid w:val="001840D2"/>
    <w:rsid w:val="00185684"/>
    <w:rsid w:val="00185988"/>
    <w:rsid w:val="00185B01"/>
    <w:rsid w:val="00186049"/>
    <w:rsid w:val="001869E6"/>
    <w:rsid w:val="00187006"/>
    <w:rsid w:val="00187054"/>
    <w:rsid w:val="00187AF2"/>
    <w:rsid w:val="00190263"/>
    <w:rsid w:val="0019075B"/>
    <w:rsid w:val="001910E3"/>
    <w:rsid w:val="0019163D"/>
    <w:rsid w:val="00193ACC"/>
    <w:rsid w:val="0019482E"/>
    <w:rsid w:val="00195C67"/>
    <w:rsid w:val="00195D69"/>
    <w:rsid w:val="00195E53"/>
    <w:rsid w:val="00196458"/>
    <w:rsid w:val="0019761E"/>
    <w:rsid w:val="00197F63"/>
    <w:rsid w:val="001A2553"/>
    <w:rsid w:val="001A3603"/>
    <w:rsid w:val="001A3F27"/>
    <w:rsid w:val="001A51DA"/>
    <w:rsid w:val="001A52D4"/>
    <w:rsid w:val="001A5356"/>
    <w:rsid w:val="001A5BD1"/>
    <w:rsid w:val="001A6385"/>
    <w:rsid w:val="001A6409"/>
    <w:rsid w:val="001A6413"/>
    <w:rsid w:val="001A68BD"/>
    <w:rsid w:val="001A6C1E"/>
    <w:rsid w:val="001A6C8A"/>
    <w:rsid w:val="001A73F9"/>
    <w:rsid w:val="001A7FA4"/>
    <w:rsid w:val="001B068F"/>
    <w:rsid w:val="001B0C68"/>
    <w:rsid w:val="001B1E18"/>
    <w:rsid w:val="001B282F"/>
    <w:rsid w:val="001B347A"/>
    <w:rsid w:val="001B3DEA"/>
    <w:rsid w:val="001B3E53"/>
    <w:rsid w:val="001B421D"/>
    <w:rsid w:val="001B4B61"/>
    <w:rsid w:val="001B4B86"/>
    <w:rsid w:val="001B547B"/>
    <w:rsid w:val="001B5535"/>
    <w:rsid w:val="001B6718"/>
    <w:rsid w:val="001B7EBC"/>
    <w:rsid w:val="001C0C77"/>
    <w:rsid w:val="001C194E"/>
    <w:rsid w:val="001C225A"/>
    <w:rsid w:val="001C229D"/>
    <w:rsid w:val="001C2E96"/>
    <w:rsid w:val="001C2F34"/>
    <w:rsid w:val="001C32A4"/>
    <w:rsid w:val="001C3D89"/>
    <w:rsid w:val="001C4EBC"/>
    <w:rsid w:val="001C4F61"/>
    <w:rsid w:val="001C5160"/>
    <w:rsid w:val="001C5B93"/>
    <w:rsid w:val="001C604A"/>
    <w:rsid w:val="001C636A"/>
    <w:rsid w:val="001C68A6"/>
    <w:rsid w:val="001C68D2"/>
    <w:rsid w:val="001C6E86"/>
    <w:rsid w:val="001C744F"/>
    <w:rsid w:val="001C7AE5"/>
    <w:rsid w:val="001C7CB2"/>
    <w:rsid w:val="001D22F0"/>
    <w:rsid w:val="001D25CF"/>
    <w:rsid w:val="001D2604"/>
    <w:rsid w:val="001D26E5"/>
    <w:rsid w:val="001D2E13"/>
    <w:rsid w:val="001D47C8"/>
    <w:rsid w:val="001D532A"/>
    <w:rsid w:val="001D6129"/>
    <w:rsid w:val="001D6F31"/>
    <w:rsid w:val="001E043A"/>
    <w:rsid w:val="001E06D6"/>
    <w:rsid w:val="001E1572"/>
    <w:rsid w:val="001E1B00"/>
    <w:rsid w:val="001E1BA6"/>
    <w:rsid w:val="001E1C05"/>
    <w:rsid w:val="001E1D57"/>
    <w:rsid w:val="001E1E93"/>
    <w:rsid w:val="001E285E"/>
    <w:rsid w:val="001E3765"/>
    <w:rsid w:val="001E3C61"/>
    <w:rsid w:val="001E4A7A"/>
    <w:rsid w:val="001E5630"/>
    <w:rsid w:val="001E5B00"/>
    <w:rsid w:val="001E6635"/>
    <w:rsid w:val="001E6D84"/>
    <w:rsid w:val="001E72EB"/>
    <w:rsid w:val="001E788D"/>
    <w:rsid w:val="001E7C5B"/>
    <w:rsid w:val="001E7D07"/>
    <w:rsid w:val="001F071D"/>
    <w:rsid w:val="001F185D"/>
    <w:rsid w:val="001F1EEC"/>
    <w:rsid w:val="001F2DC5"/>
    <w:rsid w:val="001F30E0"/>
    <w:rsid w:val="001F5C52"/>
    <w:rsid w:val="001F62B0"/>
    <w:rsid w:val="001F654E"/>
    <w:rsid w:val="001F694B"/>
    <w:rsid w:val="001F7A2E"/>
    <w:rsid w:val="001F7BB5"/>
    <w:rsid w:val="00200817"/>
    <w:rsid w:val="00200A48"/>
    <w:rsid w:val="00201440"/>
    <w:rsid w:val="0020205A"/>
    <w:rsid w:val="00203474"/>
    <w:rsid w:val="00203A2A"/>
    <w:rsid w:val="002042E2"/>
    <w:rsid w:val="002047E9"/>
    <w:rsid w:val="00204865"/>
    <w:rsid w:val="0020487C"/>
    <w:rsid w:val="00204B3D"/>
    <w:rsid w:val="002054F3"/>
    <w:rsid w:val="00206758"/>
    <w:rsid w:val="00206BD4"/>
    <w:rsid w:val="0020704D"/>
    <w:rsid w:val="002070A2"/>
    <w:rsid w:val="00207F7B"/>
    <w:rsid w:val="0021081D"/>
    <w:rsid w:val="00210F88"/>
    <w:rsid w:val="002110F5"/>
    <w:rsid w:val="00211433"/>
    <w:rsid w:val="00211AD9"/>
    <w:rsid w:val="00213830"/>
    <w:rsid w:val="00213B7D"/>
    <w:rsid w:val="002143C8"/>
    <w:rsid w:val="00214DFD"/>
    <w:rsid w:val="00215418"/>
    <w:rsid w:val="002155A6"/>
    <w:rsid w:val="00215A6C"/>
    <w:rsid w:val="00215C7E"/>
    <w:rsid w:val="00216DB7"/>
    <w:rsid w:val="00217C13"/>
    <w:rsid w:val="002201C4"/>
    <w:rsid w:val="00220C05"/>
    <w:rsid w:val="00220EB0"/>
    <w:rsid w:val="00221A3D"/>
    <w:rsid w:val="00221DA6"/>
    <w:rsid w:val="00222902"/>
    <w:rsid w:val="002237FC"/>
    <w:rsid w:val="002239A9"/>
    <w:rsid w:val="002248A0"/>
    <w:rsid w:val="00224A50"/>
    <w:rsid w:val="00224FFA"/>
    <w:rsid w:val="0022667D"/>
    <w:rsid w:val="00226B4A"/>
    <w:rsid w:val="00230AF7"/>
    <w:rsid w:val="00231B4A"/>
    <w:rsid w:val="00233145"/>
    <w:rsid w:val="00233739"/>
    <w:rsid w:val="0023486E"/>
    <w:rsid w:val="002351B3"/>
    <w:rsid w:val="00235897"/>
    <w:rsid w:val="002363B1"/>
    <w:rsid w:val="00237E49"/>
    <w:rsid w:val="00240197"/>
    <w:rsid w:val="00240D35"/>
    <w:rsid w:val="00241000"/>
    <w:rsid w:val="00241176"/>
    <w:rsid w:val="002412D2"/>
    <w:rsid w:val="0024142C"/>
    <w:rsid w:val="00241F38"/>
    <w:rsid w:val="002426A2"/>
    <w:rsid w:val="002426C3"/>
    <w:rsid w:val="00242B31"/>
    <w:rsid w:val="002430E8"/>
    <w:rsid w:val="0024331D"/>
    <w:rsid w:val="002437DF"/>
    <w:rsid w:val="00243D77"/>
    <w:rsid w:val="00244294"/>
    <w:rsid w:val="00244596"/>
    <w:rsid w:val="002448A0"/>
    <w:rsid w:val="00244F33"/>
    <w:rsid w:val="00244FD9"/>
    <w:rsid w:val="002453CD"/>
    <w:rsid w:val="00245DC5"/>
    <w:rsid w:val="00246C01"/>
    <w:rsid w:val="00246F18"/>
    <w:rsid w:val="00247E0B"/>
    <w:rsid w:val="00250829"/>
    <w:rsid w:val="00250A53"/>
    <w:rsid w:val="002523C7"/>
    <w:rsid w:val="002532B8"/>
    <w:rsid w:val="00253F63"/>
    <w:rsid w:val="00254265"/>
    <w:rsid w:val="002548EB"/>
    <w:rsid w:val="00254B8A"/>
    <w:rsid w:val="00254F32"/>
    <w:rsid w:val="002554FC"/>
    <w:rsid w:val="002559DA"/>
    <w:rsid w:val="00255B1D"/>
    <w:rsid w:val="0025635A"/>
    <w:rsid w:val="00256F2A"/>
    <w:rsid w:val="00256FA9"/>
    <w:rsid w:val="00257E3E"/>
    <w:rsid w:val="0026045D"/>
    <w:rsid w:val="002605CF"/>
    <w:rsid w:val="00260EFF"/>
    <w:rsid w:val="002610EC"/>
    <w:rsid w:val="002618C0"/>
    <w:rsid w:val="00262498"/>
    <w:rsid w:val="00262A17"/>
    <w:rsid w:val="00263616"/>
    <w:rsid w:val="00263BFC"/>
    <w:rsid w:val="00263E4F"/>
    <w:rsid w:val="00263F91"/>
    <w:rsid w:val="0026550B"/>
    <w:rsid w:val="0026589F"/>
    <w:rsid w:val="00265DD9"/>
    <w:rsid w:val="002663AB"/>
    <w:rsid w:val="00272A1B"/>
    <w:rsid w:val="00272F34"/>
    <w:rsid w:val="00272FDC"/>
    <w:rsid w:val="0027305A"/>
    <w:rsid w:val="0027377A"/>
    <w:rsid w:val="002738A6"/>
    <w:rsid w:val="00273DEF"/>
    <w:rsid w:val="0027493C"/>
    <w:rsid w:val="00274F0A"/>
    <w:rsid w:val="00275DD0"/>
    <w:rsid w:val="002760C3"/>
    <w:rsid w:val="00276199"/>
    <w:rsid w:val="00276B43"/>
    <w:rsid w:val="00276E5A"/>
    <w:rsid w:val="0027729A"/>
    <w:rsid w:val="00281D80"/>
    <w:rsid w:val="002823C8"/>
    <w:rsid w:val="00283D55"/>
    <w:rsid w:val="00283FC0"/>
    <w:rsid w:val="002851B0"/>
    <w:rsid w:val="00285439"/>
    <w:rsid w:val="00286017"/>
    <w:rsid w:val="0028690D"/>
    <w:rsid w:val="0029073B"/>
    <w:rsid w:val="002913C3"/>
    <w:rsid w:val="00291550"/>
    <w:rsid w:val="00291D44"/>
    <w:rsid w:val="002922A0"/>
    <w:rsid w:val="002927FE"/>
    <w:rsid w:val="00293D81"/>
    <w:rsid w:val="0029446A"/>
    <w:rsid w:val="00294D6C"/>
    <w:rsid w:val="00295FE1"/>
    <w:rsid w:val="0029783D"/>
    <w:rsid w:val="00297E62"/>
    <w:rsid w:val="002A09AA"/>
    <w:rsid w:val="002A153A"/>
    <w:rsid w:val="002A2439"/>
    <w:rsid w:val="002A385F"/>
    <w:rsid w:val="002A3EE4"/>
    <w:rsid w:val="002A41E1"/>
    <w:rsid w:val="002A42C9"/>
    <w:rsid w:val="002A5652"/>
    <w:rsid w:val="002A5BBA"/>
    <w:rsid w:val="002A5C30"/>
    <w:rsid w:val="002A5CD2"/>
    <w:rsid w:val="002A6828"/>
    <w:rsid w:val="002A6AFE"/>
    <w:rsid w:val="002A7FD7"/>
    <w:rsid w:val="002B1B51"/>
    <w:rsid w:val="002B2405"/>
    <w:rsid w:val="002B2500"/>
    <w:rsid w:val="002B3220"/>
    <w:rsid w:val="002B353B"/>
    <w:rsid w:val="002B3950"/>
    <w:rsid w:val="002B3C6F"/>
    <w:rsid w:val="002B6AF2"/>
    <w:rsid w:val="002B7002"/>
    <w:rsid w:val="002B7E0C"/>
    <w:rsid w:val="002C03DF"/>
    <w:rsid w:val="002C051B"/>
    <w:rsid w:val="002C0C30"/>
    <w:rsid w:val="002C0F84"/>
    <w:rsid w:val="002C1BE2"/>
    <w:rsid w:val="002C2734"/>
    <w:rsid w:val="002C3171"/>
    <w:rsid w:val="002C337E"/>
    <w:rsid w:val="002C45E3"/>
    <w:rsid w:val="002C51D1"/>
    <w:rsid w:val="002C585C"/>
    <w:rsid w:val="002C6642"/>
    <w:rsid w:val="002C71CA"/>
    <w:rsid w:val="002D028E"/>
    <w:rsid w:val="002D0820"/>
    <w:rsid w:val="002D0C58"/>
    <w:rsid w:val="002D0CBA"/>
    <w:rsid w:val="002D32E2"/>
    <w:rsid w:val="002D3E0B"/>
    <w:rsid w:val="002D3F15"/>
    <w:rsid w:val="002D3F24"/>
    <w:rsid w:val="002D41C2"/>
    <w:rsid w:val="002D4BCB"/>
    <w:rsid w:val="002D4FEA"/>
    <w:rsid w:val="002D63BF"/>
    <w:rsid w:val="002D63D1"/>
    <w:rsid w:val="002D68E9"/>
    <w:rsid w:val="002D6EAE"/>
    <w:rsid w:val="002D7277"/>
    <w:rsid w:val="002D73E6"/>
    <w:rsid w:val="002E1CA3"/>
    <w:rsid w:val="002E2167"/>
    <w:rsid w:val="002E30B8"/>
    <w:rsid w:val="002E32BA"/>
    <w:rsid w:val="002E38A0"/>
    <w:rsid w:val="002E407E"/>
    <w:rsid w:val="002E443A"/>
    <w:rsid w:val="002E51D5"/>
    <w:rsid w:val="002E5650"/>
    <w:rsid w:val="002E574C"/>
    <w:rsid w:val="002E57AE"/>
    <w:rsid w:val="002E5CD0"/>
    <w:rsid w:val="002E60E7"/>
    <w:rsid w:val="002E6885"/>
    <w:rsid w:val="002E6BA0"/>
    <w:rsid w:val="002E6BE9"/>
    <w:rsid w:val="002E6D03"/>
    <w:rsid w:val="002E6D3D"/>
    <w:rsid w:val="002E7B36"/>
    <w:rsid w:val="002E7C01"/>
    <w:rsid w:val="002F05AF"/>
    <w:rsid w:val="002F0A52"/>
    <w:rsid w:val="002F0ADE"/>
    <w:rsid w:val="002F0F63"/>
    <w:rsid w:val="002F1332"/>
    <w:rsid w:val="002F1B3F"/>
    <w:rsid w:val="002F2B30"/>
    <w:rsid w:val="002F2CC3"/>
    <w:rsid w:val="002F3A03"/>
    <w:rsid w:val="002F3C53"/>
    <w:rsid w:val="002F3F0E"/>
    <w:rsid w:val="002F5D0A"/>
    <w:rsid w:val="002F61CA"/>
    <w:rsid w:val="002F7112"/>
    <w:rsid w:val="0030003C"/>
    <w:rsid w:val="003002B0"/>
    <w:rsid w:val="003005CF"/>
    <w:rsid w:val="00300DC8"/>
    <w:rsid w:val="0030169B"/>
    <w:rsid w:val="00301DE4"/>
    <w:rsid w:val="00302127"/>
    <w:rsid w:val="00302244"/>
    <w:rsid w:val="00302289"/>
    <w:rsid w:val="00302C79"/>
    <w:rsid w:val="003036C0"/>
    <w:rsid w:val="003055B2"/>
    <w:rsid w:val="0030577D"/>
    <w:rsid w:val="003057A3"/>
    <w:rsid w:val="00307270"/>
    <w:rsid w:val="0030772E"/>
    <w:rsid w:val="00307CB6"/>
    <w:rsid w:val="0031008B"/>
    <w:rsid w:val="00310950"/>
    <w:rsid w:val="00310D11"/>
    <w:rsid w:val="00310E10"/>
    <w:rsid w:val="00311691"/>
    <w:rsid w:val="00312820"/>
    <w:rsid w:val="00314314"/>
    <w:rsid w:val="00314C84"/>
    <w:rsid w:val="00315782"/>
    <w:rsid w:val="00315BD0"/>
    <w:rsid w:val="0032016C"/>
    <w:rsid w:val="00321C7B"/>
    <w:rsid w:val="00321D34"/>
    <w:rsid w:val="003221D3"/>
    <w:rsid w:val="003229ED"/>
    <w:rsid w:val="00322BB9"/>
    <w:rsid w:val="00322E99"/>
    <w:rsid w:val="003237BC"/>
    <w:rsid w:val="00323CA2"/>
    <w:rsid w:val="00323CD1"/>
    <w:rsid w:val="00323DB6"/>
    <w:rsid w:val="00323F3C"/>
    <w:rsid w:val="003240E0"/>
    <w:rsid w:val="003251AE"/>
    <w:rsid w:val="00325641"/>
    <w:rsid w:val="00327702"/>
    <w:rsid w:val="00327A8B"/>
    <w:rsid w:val="003303A9"/>
    <w:rsid w:val="003304E4"/>
    <w:rsid w:val="00330A45"/>
    <w:rsid w:val="00330BBA"/>
    <w:rsid w:val="00330F91"/>
    <w:rsid w:val="00331B36"/>
    <w:rsid w:val="00331F3E"/>
    <w:rsid w:val="0033224A"/>
    <w:rsid w:val="00332DE7"/>
    <w:rsid w:val="00333E04"/>
    <w:rsid w:val="0033436F"/>
    <w:rsid w:val="00334BA4"/>
    <w:rsid w:val="00335138"/>
    <w:rsid w:val="00335194"/>
    <w:rsid w:val="00335E4C"/>
    <w:rsid w:val="00335FE3"/>
    <w:rsid w:val="00336548"/>
    <w:rsid w:val="00336CEA"/>
    <w:rsid w:val="00336FB4"/>
    <w:rsid w:val="0034120E"/>
    <w:rsid w:val="003415FC"/>
    <w:rsid w:val="003431C7"/>
    <w:rsid w:val="003433AF"/>
    <w:rsid w:val="003436F0"/>
    <w:rsid w:val="00343F89"/>
    <w:rsid w:val="003441B5"/>
    <w:rsid w:val="00344E44"/>
    <w:rsid w:val="00345016"/>
    <w:rsid w:val="003454F5"/>
    <w:rsid w:val="00345563"/>
    <w:rsid w:val="00345C2F"/>
    <w:rsid w:val="003471FF"/>
    <w:rsid w:val="00347687"/>
    <w:rsid w:val="00347953"/>
    <w:rsid w:val="003479AF"/>
    <w:rsid w:val="00347A13"/>
    <w:rsid w:val="003509E2"/>
    <w:rsid w:val="00350F80"/>
    <w:rsid w:val="003517E7"/>
    <w:rsid w:val="00351ADC"/>
    <w:rsid w:val="00351AF5"/>
    <w:rsid w:val="003527D4"/>
    <w:rsid w:val="00352880"/>
    <w:rsid w:val="00353009"/>
    <w:rsid w:val="0035461C"/>
    <w:rsid w:val="00354C6A"/>
    <w:rsid w:val="00355052"/>
    <w:rsid w:val="00355687"/>
    <w:rsid w:val="003564BB"/>
    <w:rsid w:val="00356639"/>
    <w:rsid w:val="003569F0"/>
    <w:rsid w:val="00356C03"/>
    <w:rsid w:val="00356DA5"/>
    <w:rsid w:val="00356FE4"/>
    <w:rsid w:val="003600A6"/>
    <w:rsid w:val="003602A6"/>
    <w:rsid w:val="00360461"/>
    <w:rsid w:val="00360C94"/>
    <w:rsid w:val="00360F82"/>
    <w:rsid w:val="00361083"/>
    <w:rsid w:val="003611A0"/>
    <w:rsid w:val="003614CE"/>
    <w:rsid w:val="0036295B"/>
    <w:rsid w:val="00362CDB"/>
    <w:rsid w:val="00365643"/>
    <w:rsid w:val="00365CD1"/>
    <w:rsid w:val="003661BA"/>
    <w:rsid w:val="00366A34"/>
    <w:rsid w:val="00366F62"/>
    <w:rsid w:val="003670C3"/>
    <w:rsid w:val="00367340"/>
    <w:rsid w:val="0037052B"/>
    <w:rsid w:val="00370645"/>
    <w:rsid w:val="00370841"/>
    <w:rsid w:val="0037133A"/>
    <w:rsid w:val="003720BC"/>
    <w:rsid w:val="003740B6"/>
    <w:rsid w:val="003741F5"/>
    <w:rsid w:val="003751EE"/>
    <w:rsid w:val="00376668"/>
    <w:rsid w:val="0037679A"/>
    <w:rsid w:val="00376A40"/>
    <w:rsid w:val="00377A69"/>
    <w:rsid w:val="00377E27"/>
    <w:rsid w:val="00377F9D"/>
    <w:rsid w:val="00380E6B"/>
    <w:rsid w:val="00380F59"/>
    <w:rsid w:val="0038108E"/>
    <w:rsid w:val="00382AB0"/>
    <w:rsid w:val="00382D16"/>
    <w:rsid w:val="0038339D"/>
    <w:rsid w:val="003834D1"/>
    <w:rsid w:val="00383600"/>
    <w:rsid w:val="00383FE4"/>
    <w:rsid w:val="0038559A"/>
    <w:rsid w:val="00385B17"/>
    <w:rsid w:val="00385FE6"/>
    <w:rsid w:val="003862ED"/>
    <w:rsid w:val="00386E2C"/>
    <w:rsid w:val="003874D2"/>
    <w:rsid w:val="003877CB"/>
    <w:rsid w:val="00387BD8"/>
    <w:rsid w:val="00390ADF"/>
    <w:rsid w:val="003910D6"/>
    <w:rsid w:val="00391665"/>
    <w:rsid w:val="00391A22"/>
    <w:rsid w:val="003923B6"/>
    <w:rsid w:val="00392F9A"/>
    <w:rsid w:val="003933E0"/>
    <w:rsid w:val="0039379C"/>
    <w:rsid w:val="00393937"/>
    <w:rsid w:val="00393DE1"/>
    <w:rsid w:val="00394411"/>
    <w:rsid w:val="0039598E"/>
    <w:rsid w:val="00395BF1"/>
    <w:rsid w:val="0039636A"/>
    <w:rsid w:val="00396594"/>
    <w:rsid w:val="003969B5"/>
    <w:rsid w:val="003A01A5"/>
    <w:rsid w:val="003A045F"/>
    <w:rsid w:val="003A0CFF"/>
    <w:rsid w:val="003A0FB7"/>
    <w:rsid w:val="003A1371"/>
    <w:rsid w:val="003A1AC0"/>
    <w:rsid w:val="003A1E32"/>
    <w:rsid w:val="003A2389"/>
    <w:rsid w:val="003A27BC"/>
    <w:rsid w:val="003A2E66"/>
    <w:rsid w:val="003A2ECB"/>
    <w:rsid w:val="003A343F"/>
    <w:rsid w:val="003A35AB"/>
    <w:rsid w:val="003A44BE"/>
    <w:rsid w:val="003A4CF4"/>
    <w:rsid w:val="003A507D"/>
    <w:rsid w:val="003A5755"/>
    <w:rsid w:val="003A7576"/>
    <w:rsid w:val="003A7A02"/>
    <w:rsid w:val="003B1994"/>
    <w:rsid w:val="003B1EAC"/>
    <w:rsid w:val="003B2A88"/>
    <w:rsid w:val="003B3735"/>
    <w:rsid w:val="003B3B29"/>
    <w:rsid w:val="003B42E4"/>
    <w:rsid w:val="003B4F34"/>
    <w:rsid w:val="003B5307"/>
    <w:rsid w:val="003B5938"/>
    <w:rsid w:val="003B631F"/>
    <w:rsid w:val="003B6407"/>
    <w:rsid w:val="003B71F7"/>
    <w:rsid w:val="003B7818"/>
    <w:rsid w:val="003B785E"/>
    <w:rsid w:val="003C1079"/>
    <w:rsid w:val="003C245E"/>
    <w:rsid w:val="003C3EDD"/>
    <w:rsid w:val="003C4B72"/>
    <w:rsid w:val="003C5419"/>
    <w:rsid w:val="003C5472"/>
    <w:rsid w:val="003C5732"/>
    <w:rsid w:val="003C5D0F"/>
    <w:rsid w:val="003C61F3"/>
    <w:rsid w:val="003C6287"/>
    <w:rsid w:val="003C707B"/>
    <w:rsid w:val="003C7281"/>
    <w:rsid w:val="003C7A57"/>
    <w:rsid w:val="003D0289"/>
    <w:rsid w:val="003D0C94"/>
    <w:rsid w:val="003D0ED2"/>
    <w:rsid w:val="003D1AE2"/>
    <w:rsid w:val="003D1DCF"/>
    <w:rsid w:val="003D29F7"/>
    <w:rsid w:val="003D2A6D"/>
    <w:rsid w:val="003D2B44"/>
    <w:rsid w:val="003D36EC"/>
    <w:rsid w:val="003D3A15"/>
    <w:rsid w:val="003D3BDC"/>
    <w:rsid w:val="003D4D18"/>
    <w:rsid w:val="003D589E"/>
    <w:rsid w:val="003D5E61"/>
    <w:rsid w:val="003D6065"/>
    <w:rsid w:val="003D7C3C"/>
    <w:rsid w:val="003D7ECB"/>
    <w:rsid w:val="003E0A36"/>
    <w:rsid w:val="003E0DEC"/>
    <w:rsid w:val="003E1239"/>
    <w:rsid w:val="003E12E2"/>
    <w:rsid w:val="003E1470"/>
    <w:rsid w:val="003E1708"/>
    <w:rsid w:val="003E1D24"/>
    <w:rsid w:val="003E1E1C"/>
    <w:rsid w:val="003E2D66"/>
    <w:rsid w:val="003E36CD"/>
    <w:rsid w:val="003E3A9C"/>
    <w:rsid w:val="003E4133"/>
    <w:rsid w:val="003E41D1"/>
    <w:rsid w:val="003E43B4"/>
    <w:rsid w:val="003E47C8"/>
    <w:rsid w:val="003E4CE3"/>
    <w:rsid w:val="003E58C3"/>
    <w:rsid w:val="003E5C71"/>
    <w:rsid w:val="003E6C83"/>
    <w:rsid w:val="003E7844"/>
    <w:rsid w:val="003F0957"/>
    <w:rsid w:val="003F0A79"/>
    <w:rsid w:val="003F0A8A"/>
    <w:rsid w:val="003F0E60"/>
    <w:rsid w:val="003F1D7A"/>
    <w:rsid w:val="003F2C0A"/>
    <w:rsid w:val="003F350B"/>
    <w:rsid w:val="003F3BA9"/>
    <w:rsid w:val="003F4208"/>
    <w:rsid w:val="003F4C34"/>
    <w:rsid w:val="003F5268"/>
    <w:rsid w:val="003F5E84"/>
    <w:rsid w:val="003F66AD"/>
    <w:rsid w:val="003F6A67"/>
    <w:rsid w:val="003F759F"/>
    <w:rsid w:val="00401006"/>
    <w:rsid w:val="0040120B"/>
    <w:rsid w:val="00401538"/>
    <w:rsid w:val="004019C9"/>
    <w:rsid w:val="00401D22"/>
    <w:rsid w:val="00402256"/>
    <w:rsid w:val="004029B7"/>
    <w:rsid w:val="00402D42"/>
    <w:rsid w:val="00403114"/>
    <w:rsid w:val="00403308"/>
    <w:rsid w:val="00403735"/>
    <w:rsid w:val="004041D9"/>
    <w:rsid w:val="00404813"/>
    <w:rsid w:val="00404FD2"/>
    <w:rsid w:val="00405698"/>
    <w:rsid w:val="00405715"/>
    <w:rsid w:val="00405B88"/>
    <w:rsid w:val="00405D3A"/>
    <w:rsid w:val="00406227"/>
    <w:rsid w:val="0040699D"/>
    <w:rsid w:val="00406CF7"/>
    <w:rsid w:val="004101E3"/>
    <w:rsid w:val="00410EE6"/>
    <w:rsid w:val="00411071"/>
    <w:rsid w:val="00411812"/>
    <w:rsid w:val="00411D05"/>
    <w:rsid w:val="00412214"/>
    <w:rsid w:val="00412596"/>
    <w:rsid w:val="00413B9F"/>
    <w:rsid w:val="00414173"/>
    <w:rsid w:val="0041432D"/>
    <w:rsid w:val="00414E7B"/>
    <w:rsid w:val="0041724A"/>
    <w:rsid w:val="00417818"/>
    <w:rsid w:val="00420D5F"/>
    <w:rsid w:val="00420E48"/>
    <w:rsid w:val="004217B0"/>
    <w:rsid w:val="004227C4"/>
    <w:rsid w:val="0042321F"/>
    <w:rsid w:val="00423CEC"/>
    <w:rsid w:val="00424C9F"/>
    <w:rsid w:val="00425C14"/>
    <w:rsid w:val="00426238"/>
    <w:rsid w:val="00426373"/>
    <w:rsid w:val="00426E47"/>
    <w:rsid w:val="00427645"/>
    <w:rsid w:val="00431F9F"/>
    <w:rsid w:val="0043213D"/>
    <w:rsid w:val="00432694"/>
    <w:rsid w:val="0043291D"/>
    <w:rsid w:val="00432FCB"/>
    <w:rsid w:val="00433A06"/>
    <w:rsid w:val="00434A4B"/>
    <w:rsid w:val="00434A58"/>
    <w:rsid w:val="00434F45"/>
    <w:rsid w:val="00435922"/>
    <w:rsid w:val="00435F22"/>
    <w:rsid w:val="00436260"/>
    <w:rsid w:val="00436B39"/>
    <w:rsid w:val="004376D9"/>
    <w:rsid w:val="00437D3B"/>
    <w:rsid w:val="00440199"/>
    <w:rsid w:val="00442067"/>
    <w:rsid w:val="0044269E"/>
    <w:rsid w:val="004436AD"/>
    <w:rsid w:val="004439C4"/>
    <w:rsid w:val="004446DB"/>
    <w:rsid w:val="00444966"/>
    <w:rsid w:val="00445B21"/>
    <w:rsid w:val="00447393"/>
    <w:rsid w:val="0045046B"/>
    <w:rsid w:val="004509C6"/>
    <w:rsid w:val="00450B7C"/>
    <w:rsid w:val="00450FCD"/>
    <w:rsid w:val="004510D8"/>
    <w:rsid w:val="00451B29"/>
    <w:rsid w:val="00451C78"/>
    <w:rsid w:val="00451C87"/>
    <w:rsid w:val="00451F85"/>
    <w:rsid w:val="00452A87"/>
    <w:rsid w:val="00453649"/>
    <w:rsid w:val="00453708"/>
    <w:rsid w:val="004538FF"/>
    <w:rsid w:val="00453A85"/>
    <w:rsid w:val="00453B62"/>
    <w:rsid w:val="00454E76"/>
    <w:rsid w:val="004557ED"/>
    <w:rsid w:val="00456613"/>
    <w:rsid w:val="00456B8B"/>
    <w:rsid w:val="00457A67"/>
    <w:rsid w:val="004611C6"/>
    <w:rsid w:val="004613E4"/>
    <w:rsid w:val="00461810"/>
    <w:rsid w:val="00461C17"/>
    <w:rsid w:val="00462001"/>
    <w:rsid w:val="00462685"/>
    <w:rsid w:val="00462D9E"/>
    <w:rsid w:val="00463B87"/>
    <w:rsid w:val="004641B9"/>
    <w:rsid w:val="004652D2"/>
    <w:rsid w:val="00465AD1"/>
    <w:rsid w:val="00465BAB"/>
    <w:rsid w:val="00465DCA"/>
    <w:rsid w:val="0046696A"/>
    <w:rsid w:val="0046734A"/>
    <w:rsid w:val="004673EF"/>
    <w:rsid w:val="00470653"/>
    <w:rsid w:val="004710FF"/>
    <w:rsid w:val="004712B0"/>
    <w:rsid w:val="00471BD8"/>
    <w:rsid w:val="00472475"/>
    <w:rsid w:val="004724C6"/>
    <w:rsid w:val="00472BE2"/>
    <w:rsid w:val="00473010"/>
    <w:rsid w:val="00473045"/>
    <w:rsid w:val="00473053"/>
    <w:rsid w:val="004730BA"/>
    <w:rsid w:val="00476CEC"/>
    <w:rsid w:val="00476DE4"/>
    <w:rsid w:val="0047772E"/>
    <w:rsid w:val="00477990"/>
    <w:rsid w:val="00477CA3"/>
    <w:rsid w:val="00477CCC"/>
    <w:rsid w:val="00480023"/>
    <w:rsid w:val="004808FC"/>
    <w:rsid w:val="00480A40"/>
    <w:rsid w:val="00480BE9"/>
    <w:rsid w:val="004815BD"/>
    <w:rsid w:val="00481C0D"/>
    <w:rsid w:val="00481FDA"/>
    <w:rsid w:val="00482146"/>
    <w:rsid w:val="0048253A"/>
    <w:rsid w:val="00482FE2"/>
    <w:rsid w:val="004837AF"/>
    <w:rsid w:val="00483A3D"/>
    <w:rsid w:val="004856F3"/>
    <w:rsid w:val="004860B0"/>
    <w:rsid w:val="004867C9"/>
    <w:rsid w:val="0048695E"/>
    <w:rsid w:val="00486A68"/>
    <w:rsid w:val="00486E47"/>
    <w:rsid w:val="00486EAC"/>
    <w:rsid w:val="0048773F"/>
    <w:rsid w:val="00487D99"/>
    <w:rsid w:val="00491684"/>
    <w:rsid w:val="00491C61"/>
    <w:rsid w:val="004925A8"/>
    <w:rsid w:val="00492749"/>
    <w:rsid w:val="00492755"/>
    <w:rsid w:val="0049278A"/>
    <w:rsid w:val="0049311B"/>
    <w:rsid w:val="00493679"/>
    <w:rsid w:val="00494974"/>
    <w:rsid w:val="00494C67"/>
    <w:rsid w:val="004970EC"/>
    <w:rsid w:val="004977B3"/>
    <w:rsid w:val="00497D40"/>
    <w:rsid w:val="00497DCC"/>
    <w:rsid w:val="004A0EBA"/>
    <w:rsid w:val="004A1786"/>
    <w:rsid w:val="004A1EBF"/>
    <w:rsid w:val="004A282C"/>
    <w:rsid w:val="004A2892"/>
    <w:rsid w:val="004A301F"/>
    <w:rsid w:val="004A35D5"/>
    <w:rsid w:val="004A4811"/>
    <w:rsid w:val="004A4AB6"/>
    <w:rsid w:val="004A4AEF"/>
    <w:rsid w:val="004A4BD7"/>
    <w:rsid w:val="004A4F49"/>
    <w:rsid w:val="004A5464"/>
    <w:rsid w:val="004A591D"/>
    <w:rsid w:val="004A6F82"/>
    <w:rsid w:val="004A7E02"/>
    <w:rsid w:val="004A7F1B"/>
    <w:rsid w:val="004B141C"/>
    <w:rsid w:val="004B14EB"/>
    <w:rsid w:val="004B1E00"/>
    <w:rsid w:val="004B2B51"/>
    <w:rsid w:val="004B2E05"/>
    <w:rsid w:val="004B37B5"/>
    <w:rsid w:val="004B3ED1"/>
    <w:rsid w:val="004B455E"/>
    <w:rsid w:val="004B50D3"/>
    <w:rsid w:val="004B532A"/>
    <w:rsid w:val="004B58E5"/>
    <w:rsid w:val="004B755E"/>
    <w:rsid w:val="004B7791"/>
    <w:rsid w:val="004C0382"/>
    <w:rsid w:val="004C0D5F"/>
    <w:rsid w:val="004C1468"/>
    <w:rsid w:val="004C1693"/>
    <w:rsid w:val="004C20C1"/>
    <w:rsid w:val="004C2336"/>
    <w:rsid w:val="004C27C6"/>
    <w:rsid w:val="004C2969"/>
    <w:rsid w:val="004C36F0"/>
    <w:rsid w:val="004C4A64"/>
    <w:rsid w:val="004C53C8"/>
    <w:rsid w:val="004C548B"/>
    <w:rsid w:val="004C55F3"/>
    <w:rsid w:val="004C59D3"/>
    <w:rsid w:val="004C5A40"/>
    <w:rsid w:val="004C5F50"/>
    <w:rsid w:val="004D0197"/>
    <w:rsid w:val="004D02FB"/>
    <w:rsid w:val="004D085F"/>
    <w:rsid w:val="004D0F44"/>
    <w:rsid w:val="004D1220"/>
    <w:rsid w:val="004D147C"/>
    <w:rsid w:val="004D1E86"/>
    <w:rsid w:val="004D268D"/>
    <w:rsid w:val="004D3BB5"/>
    <w:rsid w:val="004D3FA3"/>
    <w:rsid w:val="004D4257"/>
    <w:rsid w:val="004D5289"/>
    <w:rsid w:val="004D5A37"/>
    <w:rsid w:val="004D5C76"/>
    <w:rsid w:val="004D622E"/>
    <w:rsid w:val="004D7D60"/>
    <w:rsid w:val="004E052F"/>
    <w:rsid w:val="004E0BB3"/>
    <w:rsid w:val="004E21FE"/>
    <w:rsid w:val="004E2F8F"/>
    <w:rsid w:val="004E31D8"/>
    <w:rsid w:val="004E3BD5"/>
    <w:rsid w:val="004E446F"/>
    <w:rsid w:val="004E4C82"/>
    <w:rsid w:val="004E510B"/>
    <w:rsid w:val="004E5764"/>
    <w:rsid w:val="004E64A3"/>
    <w:rsid w:val="004E6583"/>
    <w:rsid w:val="004E65E2"/>
    <w:rsid w:val="004E75FB"/>
    <w:rsid w:val="004E79E4"/>
    <w:rsid w:val="004E7A4A"/>
    <w:rsid w:val="004F0825"/>
    <w:rsid w:val="004F0DCD"/>
    <w:rsid w:val="004F2CBE"/>
    <w:rsid w:val="004F3133"/>
    <w:rsid w:val="004F3478"/>
    <w:rsid w:val="004F3868"/>
    <w:rsid w:val="004F3911"/>
    <w:rsid w:val="004F3B8D"/>
    <w:rsid w:val="004F3CC6"/>
    <w:rsid w:val="004F3F8F"/>
    <w:rsid w:val="004F4F9D"/>
    <w:rsid w:val="004F574B"/>
    <w:rsid w:val="004F5BE5"/>
    <w:rsid w:val="004F7419"/>
    <w:rsid w:val="004F753F"/>
    <w:rsid w:val="004F78F2"/>
    <w:rsid w:val="0050095B"/>
    <w:rsid w:val="00500DB0"/>
    <w:rsid w:val="005010FD"/>
    <w:rsid w:val="00501152"/>
    <w:rsid w:val="00501892"/>
    <w:rsid w:val="00502A49"/>
    <w:rsid w:val="00503E8C"/>
    <w:rsid w:val="00504E51"/>
    <w:rsid w:val="0050624C"/>
    <w:rsid w:val="00506618"/>
    <w:rsid w:val="00506D38"/>
    <w:rsid w:val="005073CD"/>
    <w:rsid w:val="005073FB"/>
    <w:rsid w:val="005077EB"/>
    <w:rsid w:val="00507F4E"/>
    <w:rsid w:val="00510BD1"/>
    <w:rsid w:val="005123FB"/>
    <w:rsid w:val="00512940"/>
    <w:rsid w:val="00513189"/>
    <w:rsid w:val="0051427C"/>
    <w:rsid w:val="00514987"/>
    <w:rsid w:val="005200FC"/>
    <w:rsid w:val="00520B6E"/>
    <w:rsid w:val="00520FAF"/>
    <w:rsid w:val="005216A3"/>
    <w:rsid w:val="00522A39"/>
    <w:rsid w:val="005237BE"/>
    <w:rsid w:val="0052419F"/>
    <w:rsid w:val="00524891"/>
    <w:rsid w:val="00525851"/>
    <w:rsid w:val="005264BD"/>
    <w:rsid w:val="0052757C"/>
    <w:rsid w:val="00531303"/>
    <w:rsid w:val="00531711"/>
    <w:rsid w:val="00532646"/>
    <w:rsid w:val="00532A80"/>
    <w:rsid w:val="0053305C"/>
    <w:rsid w:val="0053355C"/>
    <w:rsid w:val="00533635"/>
    <w:rsid w:val="00533996"/>
    <w:rsid w:val="005361EA"/>
    <w:rsid w:val="0053623C"/>
    <w:rsid w:val="005362EE"/>
    <w:rsid w:val="005364E7"/>
    <w:rsid w:val="00536BF5"/>
    <w:rsid w:val="00540C69"/>
    <w:rsid w:val="00540E6B"/>
    <w:rsid w:val="00540E92"/>
    <w:rsid w:val="005415EF"/>
    <w:rsid w:val="00541E3B"/>
    <w:rsid w:val="005422C7"/>
    <w:rsid w:val="00542B03"/>
    <w:rsid w:val="00542F27"/>
    <w:rsid w:val="00542F56"/>
    <w:rsid w:val="0054316B"/>
    <w:rsid w:val="005432F9"/>
    <w:rsid w:val="0054354E"/>
    <w:rsid w:val="00543C59"/>
    <w:rsid w:val="00543EC6"/>
    <w:rsid w:val="0054567C"/>
    <w:rsid w:val="00545736"/>
    <w:rsid w:val="00545A14"/>
    <w:rsid w:val="00546150"/>
    <w:rsid w:val="0054637F"/>
    <w:rsid w:val="00546717"/>
    <w:rsid w:val="00546FDC"/>
    <w:rsid w:val="005472B7"/>
    <w:rsid w:val="00547875"/>
    <w:rsid w:val="005507F8"/>
    <w:rsid w:val="00550B4A"/>
    <w:rsid w:val="00551783"/>
    <w:rsid w:val="00551A0F"/>
    <w:rsid w:val="0055236C"/>
    <w:rsid w:val="0055243D"/>
    <w:rsid w:val="005529B3"/>
    <w:rsid w:val="00553CAB"/>
    <w:rsid w:val="0055424F"/>
    <w:rsid w:val="005554FB"/>
    <w:rsid w:val="00555663"/>
    <w:rsid w:val="00555887"/>
    <w:rsid w:val="00555A0E"/>
    <w:rsid w:val="005563AD"/>
    <w:rsid w:val="0055681A"/>
    <w:rsid w:val="00556FA8"/>
    <w:rsid w:val="00557796"/>
    <w:rsid w:val="00561010"/>
    <w:rsid w:val="00561158"/>
    <w:rsid w:val="005613A1"/>
    <w:rsid w:val="00561F21"/>
    <w:rsid w:val="00562378"/>
    <w:rsid w:val="0056292B"/>
    <w:rsid w:val="00564746"/>
    <w:rsid w:val="005650FD"/>
    <w:rsid w:val="005654DA"/>
    <w:rsid w:val="00565C8D"/>
    <w:rsid w:val="00566DFC"/>
    <w:rsid w:val="00567696"/>
    <w:rsid w:val="00567919"/>
    <w:rsid w:val="005725D8"/>
    <w:rsid w:val="005726EA"/>
    <w:rsid w:val="0057365D"/>
    <w:rsid w:val="00573770"/>
    <w:rsid w:val="00573A37"/>
    <w:rsid w:val="00574BD2"/>
    <w:rsid w:val="00574E6D"/>
    <w:rsid w:val="00575169"/>
    <w:rsid w:val="00576945"/>
    <w:rsid w:val="00576E47"/>
    <w:rsid w:val="00577BD3"/>
    <w:rsid w:val="00580342"/>
    <w:rsid w:val="00580654"/>
    <w:rsid w:val="00580889"/>
    <w:rsid w:val="00581184"/>
    <w:rsid w:val="00581BA3"/>
    <w:rsid w:val="00581D49"/>
    <w:rsid w:val="00584057"/>
    <w:rsid w:val="00584E0A"/>
    <w:rsid w:val="00585160"/>
    <w:rsid w:val="00592595"/>
    <w:rsid w:val="0059275C"/>
    <w:rsid w:val="00592D77"/>
    <w:rsid w:val="00593487"/>
    <w:rsid w:val="00594896"/>
    <w:rsid w:val="00594B8D"/>
    <w:rsid w:val="0059504A"/>
    <w:rsid w:val="00596802"/>
    <w:rsid w:val="0059767C"/>
    <w:rsid w:val="0059789F"/>
    <w:rsid w:val="00597A75"/>
    <w:rsid w:val="005A0ADB"/>
    <w:rsid w:val="005A0BA5"/>
    <w:rsid w:val="005A1345"/>
    <w:rsid w:val="005A1A9E"/>
    <w:rsid w:val="005A1AFD"/>
    <w:rsid w:val="005A22E0"/>
    <w:rsid w:val="005A344A"/>
    <w:rsid w:val="005A4537"/>
    <w:rsid w:val="005A47B7"/>
    <w:rsid w:val="005A4A44"/>
    <w:rsid w:val="005A50BA"/>
    <w:rsid w:val="005A5338"/>
    <w:rsid w:val="005A60C1"/>
    <w:rsid w:val="005A6CDC"/>
    <w:rsid w:val="005A7654"/>
    <w:rsid w:val="005A76AF"/>
    <w:rsid w:val="005A7BFF"/>
    <w:rsid w:val="005B027F"/>
    <w:rsid w:val="005B0432"/>
    <w:rsid w:val="005B07BD"/>
    <w:rsid w:val="005B0BA9"/>
    <w:rsid w:val="005B0EC9"/>
    <w:rsid w:val="005B1272"/>
    <w:rsid w:val="005B177F"/>
    <w:rsid w:val="005B2283"/>
    <w:rsid w:val="005B2EBD"/>
    <w:rsid w:val="005B3C6E"/>
    <w:rsid w:val="005B443C"/>
    <w:rsid w:val="005B5F7E"/>
    <w:rsid w:val="005B6C21"/>
    <w:rsid w:val="005B6D2E"/>
    <w:rsid w:val="005B6D53"/>
    <w:rsid w:val="005B7713"/>
    <w:rsid w:val="005B7ACB"/>
    <w:rsid w:val="005B7CEC"/>
    <w:rsid w:val="005C0B56"/>
    <w:rsid w:val="005C1000"/>
    <w:rsid w:val="005C1ECB"/>
    <w:rsid w:val="005C3DE6"/>
    <w:rsid w:val="005C3EA9"/>
    <w:rsid w:val="005C44EB"/>
    <w:rsid w:val="005C490B"/>
    <w:rsid w:val="005C4974"/>
    <w:rsid w:val="005C51DA"/>
    <w:rsid w:val="005C52F2"/>
    <w:rsid w:val="005C5F42"/>
    <w:rsid w:val="005C6FAC"/>
    <w:rsid w:val="005D120A"/>
    <w:rsid w:val="005D221B"/>
    <w:rsid w:val="005D2812"/>
    <w:rsid w:val="005D2DC3"/>
    <w:rsid w:val="005D3110"/>
    <w:rsid w:val="005D355B"/>
    <w:rsid w:val="005D37D0"/>
    <w:rsid w:val="005D3B19"/>
    <w:rsid w:val="005D3FC2"/>
    <w:rsid w:val="005D5752"/>
    <w:rsid w:val="005D5F1A"/>
    <w:rsid w:val="005D62BD"/>
    <w:rsid w:val="005D6305"/>
    <w:rsid w:val="005D6531"/>
    <w:rsid w:val="005D6591"/>
    <w:rsid w:val="005D750A"/>
    <w:rsid w:val="005E0A7A"/>
    <w:rsid w:val="005E0DCA"/>
    <w:rsid w:val="005E131A"/>
    <w:rsid w:val="005E1768"/>
    <w:rsid w:val="005E1930"/>
    <w:rsid w:val="005E1B6E"/>
    <w:rsid w:val="005E228F"/>
    <w:rsid w:val="005E2969"/>
    <w:rsid w:val="005E3AF9"/>
    <w:rsid w:val="005E4035"/>
    <w:rsid w:val="005E4515"/>
    <w:rsid w:val="005E4FDE"/>
    <w:rsid w:val="005E580B"/>
    <w:rsid w:val="005E6AE3"/>
    <w:rsid w:val="005E6F01"/>
    <w:rsid w:val="005E75D7"/>
    <w:rsid w:val="005F0F42"/>
    <w:rsid w:val="005F13FD"/>
    <w:rsid w:val="005F1611"/>
    <w:rsid w:val="005F16EA"/>
    <w:rsid w:val="005F183B"/>
    <w:rsid w:val="005F18D5"/>
    <w:rsid w:val="005F1C7E"/>
    <w:rsid w:val="005F36FF"/>
    <w:rsid w:val="005F4519"/>
    <w:rsid w:val="005F4B8E"/>
    <w:rsid w:val="005F512A"/>
    <w:rsid w:val="005F56C4"/>
    <w:rsid w:val="005F7105"/>
    <w:rsid w:val="005F7E79"/>
    <w:rsid w:val="005F7F4C"/>
    <w:rsid w:val="005F7FB7"/>
    <w:rsid w:val="00601610"/>
    <w:rsid w:val="00601A73"/>
    <w:rsid w:val="00601C42"/>
    <w:rsid w:val="00601D1E"/>
    <w:rsid w:val="00601D44"/>
    <w:rsid w:val="0060299C"/>
    <w:rsid w:val="0060311C"/>
    <w:rsid w:val="00603817"/>
    <w:rsid w:val="00604666"/>
    <w:rsid w:val="00604C85"/>
    <w:rsid w:val="006052DA"/>
    <w:rsid w:val="00605A43"/>
    <w:rsid w:val="00605CA5"/>
    <w:rsid w:val="00605E8D"/>
    <w:rsid w:val="00606AD0"/>
    <w:rsid w:val="00606DCA"/>
    <w:rsid w:val="0061027B"/>
    <w:rsid w:val="006102ED"/>
    <w:rsid w:val="00610948"/>
    <w:rsid w:val="00610CDB"/>
    <w:rsid w:val="00610D5D"/>
    <w:rsid w:val="00610FBA"/>
    <w:rsid w:val="00611B9A"/>
    <w:rsid w:val="00611E31"/>
    <w:rsid w:val="006126DA"/>
    <w:rsid w:val="00612844"/>
    <w:rsid w:val="00612B59"/>
    <w:rsid w:val="00613106"/>
    <w:rsid w:val="0061344D"/>
    <w:rsid w:val="006135DF"/>
    <w:rsid w:val="00614F3E"/>
    <w:rsid w:val="006153FB"/>
    <w:rsid w:val="0061558E"/>
    <w:rsid w:val="00615D6F"/>
    <w:rsid w:val="00615E43"/>
    <w:rsid w:val="0061675A"/>
    <w:rsid w:val="006168AB"/>
    <w:rsid w:val="00617C33"/>
    <w:rsid w:val="00621198"/>
    <w:rsid w:val="0062138A"/>
    <w:rsid w:val="006215E9"/>
    <w:rsid w:val="0062498E"/>
    <w:rsid w:val="006253C3"/>
    <w:rsid w:val="00625BD9"/>
    <w:rsid w:val="00625EA5"/>
    <w:rsid w:val="0062646E"/>
    <w:rsid w:val="00626DA4"/>
    <w:rsid w:val="00626E30"/>
    <w:rsid w:val="0062702C"/>
    <w:rsid w:val="00627433"/>
    <w:rsid w:val="006274DA"/>
    <w:rsid w:val="00627F69"/>
    <w:rsid w:val="00630C05"/>
    <w:rsid w:val="00630F1B"/>
    <w:rsid w:val="0063122D"/>
    <w:rsid w:val="00631BB0"/>
    <w:rsid w:val="0063232A"/>
    <w:rsid w:val="00632B82"/>
    <w:rsid w:val="00632DBA"/>
    <w:rsid w:val="006334D5"/>
    <w:rsid w:val="0063379A"/>
    <w:rsid w:val="00633EC9"/>
    <w:rsid w:val="00634026"/>
    <w:rsid w:val="00634D50"/>
    <w:rsid w:val="00634E48"/>
    <w:rsid w:val="006358FE"/>
    <w:rsid w:val="00636C94"/>
    <w:rsid w:val="006374A4"/>
    <w:rsid w:val="0063770D"/>
    <w:rsid w:val="00637B35"/>
    <w:rsid w:val="00637BF5"/>
    <w:rsid w:val="00640432"/>
    <w:rsid w:val="0064246D"/>
    <w:rsid w:val="00642942"/>
    <w:rsid w:val="00643318"/>
    <w:rsid w:val="006440E1"/>
    <w:rsid w:val="00645D3F"/>
    <w:rsid w:val="00645DB7"/>
    <w:rsid w:val="006469BB"/>
    <w:rsid w:val="00646DC6"/>
    <w:rsid w:val="00647381"/>
    <w:rsid w:val="0064758A"/>
    <w:rsid w:val="00647604"/>
    <w:rsid w:val="00647875"/>
    <w:rsid w:val="00647D34"/>
    <w:rsid w:val="00647E78"/>
    <w:rsid w:val="00650083"/>
    <w:rsid w:val="00650335"/>
    <w:rsid w:val="00650612"/>
    <w:rsid w:val="006509A0"/>
    <w:rsid w:val="00650A77"/>
    <w:rsid w:val="00650CFC"/>
    <w:rsid w:val="00651937"/>
    <w:rsid w:val="0065219A"/>
    <w:rsid w:val="00652D1B"/>
    <w:rsid w:val="00653232"/>
    <w:rsid w:val="00654A09"/>
    <w:rsid w:val="00655962"/>
    <w:rsid w:val="006562C5"/>
    <w:rsid w:val="006565B3"/>
    <w:rsid w:val="00656BDC"/>
    <w:rsid w:val="00656DA4"/>
    <w:rsid w:val="006575F8"/>
    <w:rsid w:val="00657662"/>
    <w:rsid w:val="00657813"/>
    <w:rsid w:val="0066038A"/>
    <w:rsid w:val="00661080"/>
    <w:rsid w:val="00661216"/>
    <w:rsid w:val="00661235"/>
    <w:rsid w:val="006614F3"/>
    <w:rsid w:val="00661811"/>
    <w:rsid w:val="006622C6"/>
    <w:rsid w:val="0066278D"/>
    <w:rsid w:val="006629E3"/>
    <w:rsid w:val="00662CF7"/>
    <w:rsid w:val="00662DB4"/>
    <w:rsid w:val="00662EEA"/>
    <w:rsid w:val="006638F0"/>
    <w:rsid w:val="006663D9"/>
    <w:rsid w:val="0066669F"/>
    <w:rsid w:val="00666771"/>
    <w:rsid w:val="006667D6"/>
    <w:rsid w:val="0067031A"/>
    <w:rsid w:val="00670468"/>
    <w:rsid w:val="00671F1F"/>
    <w:rsid w:val="00672264"/>
    <w:rsid w:val="00672975"/>
    <w:rsid w:val="00673001"/>
    <w:rsid w:val="00673E17"/>
    <w:rsid w:val="00674266"/>
    <w:rsid w:val="00674979"/>
    <w:rsid w:val="00676BD3"/>
    <w:rsid w:val="0067730E"/>
    <w:rsid w:val="006778C6"/>
    <w:rsid w:val="00677B69"/>
    <w:rsid w:val="0068031A"/>
    <w:rsid w:val="00680D5D"/>
    <w:rsid w:val="00681E5D"/>
    <w:rsid w:val="0068263E"/>
    <w:rsid w:val="006830F2"/>
    <w:rsid w:val="00683B54"/>
    <w:rsid w:val="006844FD"/>
    <w:rsid w:val="00684996"/>
    <w:rsid w:val="00685102"/>
    <w:rsid w:val="0068531C"/>
    <w:rsid w:val="00685466"/>
    <w:rsid w:val="00686606"/>
    <w:rsid w:val="00686B83"/>
    <w:rsid w:val="00686C45"/>
    <w:rsid w:val="00687036"/>
    <w:rsid w:val="00687786"/>
    <w:rsid w:val="00687984"/>
    <w:rsid w:val="00687E00"/>
    <w:rsid w:val="00687EF9"/>
    <w:rsid w:val="00687F3B"/>
    <w:rsid w:val="00690E4A"/>
    <w:rsid w:val="00691254"/>
    <w:rsid w:val="006928BD"/>
    <w:rsid w:val="00692BCA"/>
    <w:rsid w:val="006931E5"/>
    <w:rsid w:val="0069431D"/>
    <w:rsid w:val="00695411"/>
    <w:rsid w:val="00695B44"/>
    <w:rsid w:val="00695CAE"/>
    <w:rsid w:val="0069605D"/>
    <w:rsid w:val="00696227"/>
    <w:rsid w:val="006966A8"/>
    <w:rsid w:val="0069676C"/>
    <w:rsid w:val="00697A03"/>
    <w:rsid w:val="00697CC6"/>
    <w:rsid w:val="00697D94"/>
    <w:rsid w:val="006A0756"/>
    <w:rsid w:val="006A088D"/>
    <w:rsid w:val="006A11AE"/>
    <w:rsid w:val="006A12A6"/>
    <w:rsid w:val="006A1EFF"/>
    <w:rsid w:val="006A2703"/>
    <w:rsid w:val="006A2818"/>
    <w:rsid w:val="006A3032"/>
    <w:rsid w:val="006A33B6"/>
    <w:rsid w:val="006A33E1"/>
    <w:rsid w:val="006A37B6"/>
    <w:rsid w:val="006A3DA9"/>
    <w:rsid w:val="006A552C"/>
    <w:rsid w:val="006A67A6"/>
    <w:rsid w:val="006A6A05"/>
    <w:rsid w:val="006A70A0"/>
    <w:rsid w:val="006A7268"/>
    <w:rsid w:val="006A7686"/>
    <w:rsid w:val="006A79C1"/>
    <w:rsid w:val="006B0A01"/>
    <w:rsid w:val="006B2285"/>
    <w:rsid w:val="006B2BDC"/>
    <w:rsid w:val="006B303E"/>
    <w:rsid w:val="006B5055"/>
    <w:rsid w:val="006B5608"/>
    <w:rsid w:val="006B5A04"/>
    <w:rsid w:val="006B6ABF"/>
    <w:rsid w:val="006B7B26"/>
    <w:rsid w:val="006C048A"/>
    <w:rsid w:val="006C0638"/>
    <w:rsid w:val="006C0818"/>
    <w:rsid w:val="006C086D"/>
    <w:rsid w:val="006C0BB8"/>
    <w:rsid w:val="006C177A"/>
    <w:rsid w:val="006C1866"/>
    <w:rsid w:val="006C1EE3"/>
    <w:rsid w:val="006C2A34"/>
    <w:rsid w:val="006C3BBF"/>
    <w:rsid w:val="006C3DD0"/>
    <w:rsid w:val="006C455C"/>
    <w:rsid w:val="006C4D2F"/>
    <w:rsid w:val="006C4D80"/>
    <w:rsid w:val="006C4D94"/>
    <w:rsid w:val="006C4DF9"/>
    <w:rsid w:val="006C5193"/>
    <w:rsid w:val="006C5267"/>
    <w:rsid w:val="006C5ECB"/>
    <w:rsid w:val="006C67AE"/>
    <w:rsid w:val="006C6C49"/>
    <w:rsid w:val="006C6DB2"/>
    <w:rsid w:val="006C6E60"/>
    <w:rsid w:val="006C71C0"/>
    <w:rsid w:val="006D01AC"/>
    <w:rsid w:val="006D0AEE"/>
    <w:rsid w:val="006D1438"/>
    <w:rsid w:val="006D1A62"/>
    <w:rsid w:val="006D1AA0"/>
    <w:rsid w:val="006D352D"/>
    <w:rsid w:val="006D4EF1"/>
    <w:rsid w:val="006D5000"/>
    <w:rsid w:val="006D51AE"/>
    <w:rsid w:val="006D5301"/>
    <w:rsid w:val="006D5EF1"/>
    <w:rsid w:val="006D64DD"/>
    <w:rsid w:val="006D6980"/>
    <w:rsid w:val="006D7092"/>
    <w:rsid w:val="006D78EB"/>
    <w:rsid w:val="006D7D90"/>
    <w:rsid w:val="006E0727"/>
    <w:rsid w:val="006E105E"/>
    <w:rsid w:val="006E124D"/>
    <w:rsid w:val="006E1B75"/>
    <w:rsid w:val="006E26A2"/>
    <w:rsid w:val="006E2738"/>
    <w:rsid w:val="006E2781"/>
    <w:rsid w:val="006E2ACD"/>
    <w:rsid w:val="006E33E1"/>
    <w:rsid w:val="006E36AB"/>
    <w:rsid w:val="006E36D9"/>
    <w:rsid w:val="006E3FB6"/>
    <w:rsid w:val="006E42F1"/>
    <w:rsid w:val="006E5805"/>
    <w:rsid w:val="006E5E0F"/>
    <w:rsid w:val="006E65E4"/>
    <w:rsid w:val="006E68BB"/>
    <w:rsid w:val="006E6D79"/>
    <w:rsid w:val="006F2123"/>
    <w:rsid w:val="006F2C0A"/>
    <w:rsid w:val="006F2E6C"/>
    <w:rsid w:val="006F2ED2"/>
    <w:rsid w:val="006F48FE"/>
    <w:rsid w:val="006F4A25"/>
    <w:rsid w:val="006F58E2"/>
    <w:rsid w:val="006F68DD"/>
    <w:rsid w:val="006F6B66"/>
    <w:rsid w:val="006F79D6"/>
    <w:rsid w:val="007002E4"/>
    <w:rsid w:val="00700AF9"/>
    <w:rsid w:val="00700F5E"/>
    <w:rsid w:val="007012F5"/>
    <w:rsid w:val="00701D56"/>
    <w:rsid w:val="00702C58"/>
    <w:rsid w:val="00702ECC"/>
    <w:rsid w:val="00703A00"/>
    <w:rsid w:val="00703BB3"/>
    <w:rsid w:val="007041B5"/>
    <w:rsid w:val="007041D7"/>
    <w:rsid w:val="007047F7"/>
    <w:rsid w:val="00704871"/>
    <w:rsid w:val="00704DA1"/>
    <w:rsid w:val="00704E57"/>
    <w:rsid w:val="00704FB3"/>
    <w:rsid w:val="007060D6"/>
    <w:rsid w:val="0070686A"/>
    <w:rsid w:val="00706DB9"/>
    <w:rsid w:val="007076A9"/>
    <w:rsid w:val="00707986"/>
    <w:rsid w:val="00707B74"/>
    <w:rsid w:val="00710316"/>
    <w:rsid w:val="007103DE"/>
    <w:rsid w:val="00710477"/>
    <w:rsid w:val="007120AF"/>
    <w:rsid w:val="007130C6"/>
    <w:rsid w:val="00713409"/>
    <w:rsid w:val="00713455"/>
    <w:rsid w:val="007143E3"/>
    <w:rsid w:val="0071445B"/>
    <w:rsid w:val="00714C7F"/>
    <w:rsid w:val="00715264"/>
    <w:rsid w:val="00716050"/>
    <w:rsid w:val="007161F2"/>
    <w:rsid w:val="00716B90"/>
    <w:rsid w:val="00717578"/>
    <w:rsid w:val="0071789B"/>
    <w:rsid w:val="00717A58"/>
    <w:rsid w:val="00721CBD"/>
    <w:rsid w:val="007226A1"/>
    <w:rsid w:val="0072388B"/>
    <w:rsid w:val="00723B73"/>
    <w:rsid w:val="00723CE5"/>
    <w:rsid w:val="00724194"/>
    <w:rsid w:val="00724323"/>
    <w:rsid w:val="00724679"/>
    <w:rsid w:val="00724A43"/>
    <w:rsid w:val="00725795"/>
    <w:rsid w:val="0072597E"/>
    <w:rsid w:val="00725B9D"/>
    <w:rsid w:val="00725C24"/>
    <w:rsid w:val="00727A82"/>
    <w:rsid w:val="00727FB4"/>
    <w:rsid w:val="0073182D"/>
    <w:rsid w:val="007319FA"/>
    <w:rsid w:val="007325C1"/>
    <w:rsid w:val="00733B05"/>
    <w:rsid w:val="00733E5D"/>
    <w:rsid w:val="007343FD"/>
    <w:rsid w:val="0073440A"/>
    <w:rsid w:val="0073465E"/>
    <w:rsid w:val="00734FC3"/>
    <w:rsid w:val="0073579F"/>
    <w:rsid w:val="00735B81"/>
    <w:rsid w:val="00735C62"/>
    <w:rsid w:val="00737685"/>
    <w:rsid w:val="00740E48"/>
    <w:rsid w:val="0074139A"/>
    <w:rsid w:val="0074179D"/>
    <w:rsid w:val="007418D3"/>
    <w:rsid w:val="00741ADF"/>
    <w:rsid w:val="00741C04"/>
    <w:rsid w:val="00741EA7"/>
    <w:rsid w:val="007421F4"/>
    <w:rsid w:val="00743699"/>
    <w:rsid w:val="00744003"/>
    <w:rsid w:val="0074420E"/>
    <w:rsid w:val="00746184"/>
    <w:rsid w:val="007470CB"/>
    <w:rsid w:val="0074758C"/>
    <w:rsid w:val="00747F27"/>
    <w:rsid w:val="007508AA"/>
    <w:rsid w:val="00750936"/>
    <w:rsid w:val="00750BA5"/>
    <w:rsid w:val="007535D7"/>
    <w:rsid w:val="007535DD"/>
    <w:rsid w:val="007536CF"/>
    <w:rsid w:val="00753F11"/>
    <w:rsid w:val="0075473B"/>
    <w:rsid w:val="00755C48"/>
    <w:rsid w:val="00756094"/>
    <w:rsid w:val="007561B4"/>
    <w:rsid w:val="00756461"/>
    <w:rsid w:val="00756553"/>
    <w:rsid w:val="00757305"/>
    <w:rsid w:val="00757977"/>
    <w:rsid w:val="00757E11"/>
    <w:rsid w:val="0076074E"/>
    <w:rsid w:val="00760953"/>
    <w:rsid w:val="00760C27"/>
    <w:rsid w:val="00761440"/>
    <w:rsid w:val="00761D7C"/>
    <w:rsid w:val="00762769"/>
    <w:rsid w:val="00763051"/>
    <w:rsid w:val="007632C8"/>
    <w:rsid w:val="00764AAE"/>
    <w:rsid w:val="00764B8A"/>
    <w:rsid w:val="00764CC4"/>
    <w:rsid w:val="00766B12"/>
    <w:rsid w:val="0076721F"/>
    <w:rsid w:val="00770FFC"/>
    <w:rsid w:val="0077208C"/>
    <w:rsid w:val="00772A31"/>
    <w:rsid w:val="00772F4C"/>
    <w:rsid w:val="007736C0"/>
    <w:rsid w:val="0077379C"/>
    <w:rsid w:val="00773CBA"/>
    <w:rsid w:val="00773E3C"/>
    <w:rsid w:val="00774C21"/>
    <w:rsid w:val="00774D98"/>
    <w:rsid w:val="00775018"/>
    <w:rsid w:val="00775896"/>
    <w:rsid w:val="00775CB4"/>
    <w:rsid w:val="007761D8"/>
    <w:rsid w:val="0077680E"/>
    <w:rsid w:val="007769C8"/>
    <w:rsid w:val="00776B3D"/>
    <w:rsid w:val="00776CC0"/>
    <w:rsid w:val="00776D3D"/>
    <w:rsid w:val="007775A6"/>
    <w:rsid w:val="00781EC2"/>
    <w:rsid w:val="007821D8"/>
    <w:rsid w:val="00782282"/>
    <w:rsid w:val="007828A1"/>
    <w:rsid w:val="0078324B"/>
    <w:rsid w:val="00784BDD"/>
    <w:rsid w:val="00784CF0"/>
    <w:rsid w:val="00785317"/>
    <w:rsid w:val="00785588"/>
    <w:rsid w:val="00786699"/>
    <w:rsid w:val="00787E6F"/>
    <w:rsid w:val="007909AE"/>
    <w:rsid w:val="007909FA"/>
    <w:rsid w:val="007916D8"/>
    <w:rsid w:val="00791BB6"/>
    <w:rsid w:val="00791BF8"/>
    <w:rsid w:val="00791E5C"/>
    <w:rsid w:val="00793114"/>
    <w:rsid w:val="0079372A"/>
    <w:rsid w:val="00793B4D"/>
    <w:rsid w:val="0079500D"/>
    <w:rsid w:val="00795DE2"/>
    <w:rsid w:val="007960B4"/>
    <w:rsid w:val="007A063A"/>
    <w:rsid w:val="007A184F"/>
    <w:rsid w:val="007A2247"/>
    <w:rsid w:val="007A409D"/>
    <w:rsid w:val="007A4296"/>
    <w:rsid w:val="007A454B"/>
    <w:rsid w:val="007A485C"/>
    <w:rsid w:val="007A5097"/>
    <w:rsid w:val="007A59AC"/>
    <w:rsid w:val="007A68D9"/>
    <w:rsid w:val="007A7A7A"/>
    <w:rsid w:val="007B081A"/>
    <w:rsid w:val="007B0BC5"/>
    <w:rsid w:val="007B0C7C"/>
    <w:rsid w:val="007B1500"/>
    <w:rsid w:val="007B1587"/>
    <w:rsid w:val="007B1854"/>
    <w:rsid w:val="007B22FF"/>
    <w:rsid w:val="007B33F9"/>
    <w:rsid w:val="007B3588"/>
    <w:rsid w:val="007B3DCB"/>
    <w:rsid w:val="007B4010"/>
    <w:rsid w:val="007B4031"/>
    <w:rsid w:val="007B43E1"/>
    <w:rsid w:val="007B49E0"/>
    <w:rsid w:val="007B5137"/>
    <w:rsid w:val="007B51F5"/>
    <w:rsid w:val="007B5D8A"/>
    <w:rsid w:val="007B6482"/>
    <w:rsid w:val="007B6BAA"/>
    <w:rsid w:val="007B6F51"/>
    <w:rsid w:val="007B7C03"/>
    <w:rsid w:val="007C0548"/>
    <w:rsid w:val="007C0566"/>
    <w:rsid w:val="007C0BD8"/>
    <w:rsid w:val="007C0C0F"/>
    <w:rsid w:val="007C15E9"/>
    <w:rsid w:val="007C1BAA"/>
    <w:rsid w:val="007C222B"/>
    <w:rsid w:val="007C45A2"/>
    <w:rsid w:val="007C5324"/>
    <w:rsid w:val="007C6230"/>
    <w:rsid w:val="007C6997"/>
    <w:rsid w:val="007C70B9"/>
    <w:rsid w:val="007C73FE"/>
    <w:rsid w:val="007D02E3"/>
    <w:rsid w:val="007D0CC6"/>
    <w:rsid w:val="007D0F35"/>
    <w:rsid w:val="007D28E3"/>
    <w:rsid w:val="007D30B7"/>
    <w:rsid w:val="007D3449"/>
    <w:rsid w:val="007D3EFF"/>
    <w:rsid w:val="007D4629"/>
    <w:rsid w:val="007D58A6"/>
    <w:rsid w:val="007D5F36"/>
    <w:rsid w:val="007D5F92"/>
    <w:rsid w:val="007D625E"/>
    <w:rsid w:val="007D6752"/>
    <w:rsid w:val="007D69B7"/>
    <w:rsid w:val="007D6A54"/>
    <w:rsid w:val="007D6B12"/>
    <w:rsid w:val="007D6D95"/>
    <w:rsid w:val="007D7515"/>
    <w:rsid w:val="007E05AC"/>
    <w:rsid w:val="007E0FC1"/>
    <w:rsid w:val="007E1081"/>
    <w:rsid w:val="007E145C"/>
    <w:rsid w:val="007E1A92"/>
    <w:rsid w:val="007E28CB"/>
    <w:rsid w:val="007E54A2"/>
    <w:rsid w:val="007E5B97"/>
    <w:rsid w:val="007E5E66"/>
    <w:rsid w:val="007E5F58"/>
    <w:rsid w:val="007E74A8"/>
    <w:rsid w:val="007E7A86"/>
    <w:rsid w:val="007E7ED6"/>
    <w:rsid w:val="007F0620"/>
    <w:rsid w:val="007F0C25"/>
    <w:rsid w:val="007F2500"/>
    <w:rsid w:val="007F2695"/>
    <w:rsid w:val="007F27B2"/>
    <w:rsid w:val="007F2A53"/>
    <w:rsid w:val="007F2B8D"/>
    <w:rsid w:val="007F2DB3"/>
    <w:rsid w:val="007F2DB8"/>
    <w:rsid w:val="007F4044"/>
    <w:rsid w:val="007F4B47"/>
    <w:rsid w:val="007F5890"/>
    <w:rsid w:val="007F58E4"/>
    <w:rsid w:val="007F6344"/>
    <w:rsid w:val="007F660C"/>
    <w:rsid w:val="007F7072"/>
    <w:rsid w:val="007F7736"/>
    <w:rsid w:val="007F7DBA"/>
    <w:rsid w:val="008017DE"/>
    <w:rsid w:val="00801EFD"/>
    <w:rsid w:val="0080316A"/>
    <w:rsid w:val="00803468"/>
    <w:rsid w:val="008042F5"/>
    <w:rsid w:val="00804B3D"/>
    <w:rsid w:val="00804D64"/>
    <w:rsid w:val="0080687A"/>
    <w:rsid w:val="00806932"/>
    <w:rsid w:val="00806D31"/>
    <w:rsid w:val="00806E9A"/>
    <w:rsid w:val="00806FC6"/>
    <w:rsid w:val="00807278"/>
    <w:rsid w:val="00807F0A"/>
    <w:rsid w:val="00807FBE"/>
    <w:rsid w:val="0081049C"/>
    <w:rsid w:val="00810A5C"/>
    <w:rsid w:val="00810A80"/>
    <w:rsid w:val="008113BC"/>
    <w:rsid w:val="00811FED"/>
    <w:rsid w:val="008120B3"/>
    <w:rsid w:val="00812708"/>
    <w:rsid w:val="00812BAD"/>
    <w:rsid w:val="00812C47"/>
    <w:rsid w:val="00812EC3"/>
    <w:rsid w:val="00812F3C"/>
    <w:rsid w:val="008160E2"/>
    <w:rsid w:val="008162D9"/>
    <w:rsid w:val="00816599"/>
    <w:rsid w:val="00816C59"/>
    <w:rsid w:val="008175E1"/>
    <w:rsid w:val="0081761D"/>
    <w:rsid w:val="0081791B"/>
    <w:rsid w:val="00817A95"/>
    <w:rsid w:val="00817B83"/>
    <w:rsid w:val="00817CA8"/>
    <w:rsid w:val="00821181"/>
    <w:rsid w:val="00821805"/>
    <w:rsid w:val="0082189F"/>
    <w:rsid w:val="00821A57"/>
    <w:rsid w:val="0082225F"/>
    <w:rsid w:val="008232F1"/>
    <w:rsid w:val="00824CFD"/>
    <w:rsid w:val="00824D2E"/>
    <w:rsid w:val="008251EA"/>
    <w:rsid w:val="00825204"/>
    <w:rsid w:val="0082564E"/>
    <w:rsid w:val="008268CA"/>
    <w:rsid w:val="00827183"/>
    <w:rsid w:val="00827764"/>
    <w:rsid w:val="0083079E"/>
    <w:rsid w:val="00831440"/>
    <w:rsid w:val="00831468"/>
    <w:rsid w:val="008315FB"/>
    <w:rsid w:val="00831B14"/>
    <w:rsid w:val="00832843"/>
    <w:rsid w:val="00832BD9"/>
    <w:rsid w:val="00832FF8"/>
    <w:rsid w:val="00834636"/>
    <w:rsid w:val="00834A11"/>
    <w:rsid w:val="0083606B"/>
    <w:rsid w:val="00837729"/>
    <w:rsid w:val="00837A8C"/>
    <w:rsid w:val="00840A47"/>
    <w:rsid w:val="00840BEA"/>
    <w:rsid w:val="00841918"/>
    <w:rsid w:val="00841E45"/>
    <w:rsid w:val="00841ED1"/>
    <w:rsid w:val="008433E3"/>
    <w:rsid w:val="0084349F"/>
    <w:rsid w:val="008434E7"/>
    <w:rsid w:val="00843BB4"/>
    <w:rsid w:val="008446D7"/>
    <w:rsid w:val="008449AD"/>
    <w:rsid w:val="00844D05"/>
    <w:rsid w:val="008458C4"/>
    <w:rsid w:val="00845953"/>
    <w:rsid w:val="00845D1F"/>
    <w:rsid w:val="00846731"/>
    <w:rsid w:val="00846825"/>
    <w:rsid w:val="0084727F"/>
    <w:rsid w:val="00847440"/>
    <w:rsid w:val="00847A22"/>
    <w:rsid w:val="00847F57"/>
    <w:rsid w:val="0085017A"/>
    <w:rsid w:val="0085137B"/>
    <w:rsid w:val="008518E7"/>
    <w:rsid w:val="00853723"/>
    <w:rsid w:val="00853921"/>
    <w:rsid w:val="008545A4"/>
    <w:rsid w:val="00855060"/>
    <w:rsid w:val="00855781"/>
    <w:rsid w:val="0085649C"/>
    <w:rsid w:val="0086037B"/>
    <w:rsid w:val="00860AF3"/>
    <w:rsid w:val="00860CC7"/>
    <w:rsid w:val="008618B5"/>
    <w:rsid w:val="00861BD7"/>
    <w:rsid w:val="00861E25"/>
    <w:rsid w:val="008620D5"/>
    <w:rsid w:val="00863F1C"/>
    <w:rsid w:val="00864624"/>
    <w:rsid w:val="008646F2"/>
    <w:rsid w:val="00865AE5"/>
    <w:rsid w:val="00865EF9"/>
    <w:rsid w:val="00866012"/>
    <w:rsid w:val="0086614D"/>
    <w:rsid w:val="0086663E"/>
    <w:rsid w:val="008670CA"/>
    <w:rsid w:val="00867368"/>
    <w:rsid w:val="00867BE3"/>
    <w:rsid w:val="008700EB"/>
    <w:rsid w:val="00870E68"/>
    <w:rsid w:val="00871102"/>
    <w:rsid w:val="0087118A"/>
    <w:rsid w:val="00871568"/>
    <w:rsid w:val="00873A2C"/>
    <w:rsid w:val="008742A2"/>
    <w:rsid w:val="008745D3"/>
    <w:rsid w:val="00874891"/>
    <w:rsid w:val="00875A62"/>
    <w:rsid w:val="00876DFB"/>
    <w:rsid w:val="00876E92"/>
    <w:rsid w:val="00880180"/>
    <w:rsid w:val="008812BD"/>
    <w:rsid w:val="00882437"/>
    <w:rsid w:val="00882949"/>
    <w:rsid w:val="00882CB8"/>
    <w:rsid w:val="00883D25"/>
    <w:rsid w:val="008855CD"/>
    <w:rsid w:val="00885DE0"/>
    <w:rsid w:val="00885EE4"/>
    <w:rsid w:val="00887098"/>
    <w:rsid w:val="00887A9F"/>
    <w:rsid w:val="00890789"/>
    <w:rsid w:val="00890EE6"/>
    <w:rsid w:val="00891BC7"/>
    <w:rsid w:val="008921BE"/>
    <w:rsid w:val="0089292C"/>
    <w:rsid w:val="00894992"/>
    <w:rsid w:val="00895362"/>
    <w:rsid w:val="00895B23"/>
    <w:rsid w:val="00895F37"/>
    <w:rsid w:val="00896343"/>
    <w:rsid w:val="008964D9"/>
    <w:rsid w:val="00896AAB"/>
    <w:rsid w:val="00897192"/>
    <w:rsid w:val="0089733D"/>
    <w:rsid w:val="00897E8B"/>
    <w:rsid w:val="008A056A"/>
    <w:rsid w:val="008A0961"/>
    <w:rsid w:val="008A0E3E"/>
    <w:rsid w:val="008A186E"/>
    <w:rsid w:val="008A1B05"/>
    <w:rsid w:val="008A22B3"/>
    <w:rsid w:val="008A2934"/>
    <w:rsid w:val="008A346B"/>
    <w:rsid w:val="008A454F"/>
    <w:rsid w:val="008A4730"/>
    <w:rsid w:val="008A47D4"/>
    <w:rsid w:val="008A68A1"/>
    <w:rsid w:val="008A79BB"/>
    <w:rsid w:val="008B0D0E"/>
    <w:rsid w:val="008B1521"/>
    <w:rsid w:val="008B1946"/>
    <w:rsid w:val="008B246D"/>
    <w:rsid w:val="008B291A"/>
    <w:rsid w:val="008B3C77"/>
    <w:rsid w:val="008B4150"/>
    <w:rsid w:val="008B593F"/>
    <w:rsid w:val="008B5B62"/>
    <w:rsid w:val="008B5F84"/>
    <w:rsid w:val="008C023C"/>
    <w:rsid w:val="008C0776"/>
    <w:rsid w:val="008C11C8"/>
    <w:rsid w:val="008C1507"/>
    <w:rsid w:val="008C256E"/>
    <w:rsid w:val="008C31F0"/>
    <w:rsid w:val="008C3219"/>
    <w:rsid w:val="008C37E3"/>
    <w:rsid w:val="008C3D6B"/>
    <w:rsid w:val="008C3DA7"/>
    <w:rsid w:val="008C3EBD"/>
    <w:rsid w:val="008C3EFB"/>
    <w:rsid w:val="008C40BD"/>
    <w:rsid w:val="008C4A67"/>
    <w:rsid w:val="008C5041"/>
    <w:rsid w:val="008C5168"/>
    <w:rsid w:val="008C6167"/>
    <w:rsid w:val="008C6AF3"/>
    <w:rsid w:val="008C7294"/>
    <w:rsid w:val="008C7531"/>
    <w:rsid w:val="008C760E"/>
    <w:rsid w:val="008C7786"/>
    <w:rsid w:val="008D05A8"/>
    <w:rsid w:val="008D0ABE"/>
    <w:rsid w:val="008D0C07"/>
    <w:rsid w:val="008D0EF3"/>
    <w:rsid w:val="008D2585"/>
    <w:rsid w:val="008D265E"/>
    <w:rsid w:val="008D2828"/>
    <w:rsid w:val="008D419B"/>
    <w:rsid w:val="008D46D0"/>
    <w:rsid w:val="008D4EE1"/>
    <w:rsid w:val="008D5203"/>
    <w:rsid w:val="008D5293"/>
    <w:rsid w:val="008D52B0"/>
    <w:rsid w:val="008D5E58"/>
    <w:rsid w:val="008D7167"/>
    <w:rsid w:val="008E12C0"/>
    <w:rsid w:val="008E12EE"/>
    <w:rsid w:val="008E17D3"/>
    <w:rsid w:val="008E1AEA"/>
    <w:rsid w:val="008E20DB"/>
    <w:rsid w:val="008E20E5"/>
    <w:rsid w:val="008E2F1B"/>
    <w:rsid w:val="008E2F9D"/>
    <w:rsid w:val="008E3909"/>
    <w:rsid w:val="008E4545"/>
    <w:rsid w:val="008E53C0"/>
    <w:rsid w:val="008E5D97"/>
    <w:rsid w:val="008E61A4"/>
    <w:rsid w:val="008E657A"/>
    <w:rsid w:val="008E6AC8"/>
    <w:rsid w:val="008E750C"/>
    <w:rsid w:val="008E763B"/>
    <w:rsid w:val="008E7A72"/>
    <w:rsid w:val="008F2744"/>
    <w:rsid w:val="008F2F0C"/>
    <w:rsid w:val="008F3111"/>
    <w:rsid w:val="008F311F"/>
    <w:rsid w:val="008F439B"/>
    <w:rsid w:val="008F5C46"/>
    <w:rsid w:val="008F5E1C"/>
    <w:rsid w:val="00900748"/>
    <w:rsid w:val="00900B21"/>
    <w:rsid w:val="009012DF"/>
    <w:rsid w:val="0090166E"/>
    <w:rsid w:val="00902781"/>
    <w:rsid w:val="00902948"/>
    <w:rsid w:val="00902B2C"/>
    <w:rsid w:val="0090458A"/>
    <w:rsid w:val="00905B44"/>
    <w:rsid w:val="009060FC"/>
    <w:rsid w:val="0090700F"/>
    <w:rsid w:val="009075F9"/>
    <w:rsid w:val="009101D7"/>
    <w:rsid w:val="009101E5"/>
    <w:rsid w:val="00910463"/>
    <w:rsid w:val="00911086"/>
    <w:rsid w:val="009113BE"/>
    <w:rsid w:val="00911D87"/>
    <w:rsid w:val="009122BF"/>
    <w:rsid w:val="009122F5"/>
    <w:rsid w:val="00912311"/>
    <w:rsid w:val="0091287F"/>
    <w:rsid w:val="00912A1C"/>
    <w:rsid w:val="009133FA"/>
    <w:rsid w:val="00913F93"/>
    <w:rsid w:val="009156F6"/>
    <w:rsid w:val="009158FB"/>
    <w:rsid w:val="00915984"/>
    <w:rsid w:val="00916109"/>
    <w:rsid w:val="009170E1"/>
    <w:rsid w:val="009171EE"/>
    <w:rsid w:val="009174EE"/>
    <w:rsid w:val="009178B3"/>
    <w:rsid w:val="00920737"/>
    <w:rsid w:val="0092087D"/>
    <w:rsid w:val="0092125B"/>
    <w:rsid w:val="00921897"/>
    <w:rsid w:val="00921F12"/>
    <w:rsid w:val="00921FE9"/>
    <w:rsid w:val="0092310A"/>
    <w:rsid w:val="009254BA"/>
    <w:rsid w:val="00925E64"/>
    <w:rsid w:val="0092671A"/>
    <w:rsid w:val="00926D50"/>
    <w:rsid w:val="0092740E"/>
    <w:rsid w:val="009274A6"/>
    <w:rsid w:val="0093018A"/>
    <w:rsid w:val="009303E2"/>
    <w:rsid w:val="0093047F"/>
    <w:rsid w:val="00932433"/>
    <w:rsid w:val="0093280E"/>
    <w:rsid w:val="00932A9D"/>
    <w:rsid w:val="00932EC2"/>
    <w:rsid w:val="00933311"/>
    <w:rsid w:val="00933C0D"/>
    <w:rsid w:val="00933E56"/>
    <w:rsid w:val="00935268"/>
    <w:rsid w:val="009356D7"/>
    <w:rsid w:val="00935960"/>
    <w:rsid w:val="00936B36"/>
    <w:rsid w:val="00936B37"/>
    <w:rsid w:val="00936B8B"/>
    <w:rsid w:val="009372F7"/>
    <w:rsid w:val="00937385"/>
    <w:rsid w:val="009375D8"/>
    <w:rsid w:val="00937888"/>
    <w:rsid w:val="00937B73"/>
    <w:rsid w:val="00941501"/>
    <w:rsid w:val="00941818"/>
    <w:rsid w:val="00942A80"/>
    <w:rsid w:val="00942D34"/>
    <w:rsid w:val="00943226"/>
    <w:rsid w:val="00943375"/>
    <w:rsid w:val="009442D0"/>
    <w:rsid w:val="00944D64"/>
    <w:rsid w:val="009450FD"/>
    <w:rsid w:val="0094540B"/>
    <w:rsid w:val="00945C01"/>
    <w:rsid w:val="009462D9"/>
    <w:rsid w:val="009476D7"/>
    <w:rsid w:val="009478FE"/>
    <w:rsid w:val="00950019"/>
    <w:rsid w:val="00950775"/>
    <w:rsid w:val="00951EAB"/>
    <w:rsid w:val="0095207F"/>
    <w:rsid w:val="009528C3"/>
    <w:rsid w:val="009534AD"/>
    <w:rsid w:val="00953C18"/>
    <w:rsid w:val="00953E54"/>
    <w:rsid w:val="00953E6E"/>
    <w:rsid w:val="00956563"/>
    <w:rsid w:val="00957563"/>
    <w:rsid w:val="00957570"/>
    <w:rsid w:val="00960770"/>
    <w:rsid w:val="00960DA9"/>
    <w:rsid w:val="009613A7"/>
    <w:rsid w:val="00962016"/>
    <w:rsid w:val="00962484"/>
    <w:rsid w:val="009624F0"/>
    <w:rsid w:val="009629E3"/>
    <w:rsid w:val="00962DB6"/>
    <w:rsid w:val="009637EF"/>
    <w:rsid w:val="00963A6E"/>
    <w:rsid w:val="00963DF4"/>
    <w:rsid w:val="00964398"/>
    <w:rsid w:val="009644B9"/>
    <w:rsid w:val="009647B0"/>
    <w:rsid w:val="0096567C"/>
    <w:rsid w:val="009657FF"/>
    <w:rsid w:val="00965FB6"/>
    <w:rsid w:val="009661A4"/>
    <w:rsid w:val="00967444"/>
    <w:rsid w:val="009711F6"/>
    <w:rsid w:val="009719BD"/>
    <w:rsid w:val="009720CA"/>
    <w:rsid w:val="00972BB8"/>
    <w:rsid w:val="00972C03"/>
    <w:rsid w:val="00973103"/>
    <w:rsid w:val="009736E5"/>
    <w:rsid w:val="00973820"/>
    <w:rsid w:val="009744CE"/>
    <w:rsid w:val="00974A75"/>
    <w:rsid w:val="00975932"/>
    <w:rsid w:val="00975DA9"/>
    <w:rsid w:val="00975EC8"/>
    <w:rsid w:val="00976D75"/>
    <w:rsid w:val="00976F45"/>
    <w:rsid w:val="0097763A"/>
    <w:rsid w:val="00977D85"/>
    <w:rsid w:val="00980F81"/>
    <w:rsid w:val="00981C1C"/>
    <w:rsid w:val="00981F7A"/>
    <w:rsid w:val="00982077"/>
    <w:rsid w:val="00983C98"/>
    <w:rsid w:val="00983E9F"/>
    <w:rsid w:val="00984C23"/>
    <w:rsid w:val="00984C31"/>
    <w:rsid w:val="009856C0"/>
    <w:rsid w:val="009858EE"/>
    <w:rsid w:val="00985C50"/>
    <w:rsid w:val="009874B3"/>
    <w:rsid w:val="00987598"/>
    <w:rsid w:val="00991EE8"/>
    <w:rsid w:val="009934C4"/>
    <w:rsid w:val="00994F4D"/>
    <w:rsid w:val="00995474"/>
    <w:rsid w:val="0099563D"/>
    <w:rsid w:val="00995AA3"/>
    <w:rsid w:val="00995D40"/>
    <w:rsid w:val="0099683E"/>
    <w:rsid w:val="00997700"/>
    <w:rsid w:val="00997E1B"/>
    <w:rsid w:val="00997FBF"/>
    <w:rsid w:val="009A0AE3"/>
    <w:rsid w:val="009A0DF7"/>
    <w:rsid w:val="009A18E9"/>
    <w:rsid w:val="009A1FF2"/>
    <w:rsid w:val="009A293E"/>
    <w:rsid w:val="009A2B15"/>
    <w:rsid w:val="009A4445"/>
    <w:rsid w:val="009A4DA9"/>
    <w:rsid w:val="009A586C"/>
    <w:rsid w:val="009A5AD2"/>
    <w:rsid w:val="009A6429"/>
    <w:rsid w:val="009A64AA"/>
    <w:rsid w:val="009A6D47"/>
    <w:rsid w:val="009B0049"/>
    <w:rsid w:val="009B02AD"/>
    <w:rsid w:val="009B2B34"/>
    <w:rsid w:val="009B2BDD"/>
    <w:rsid w:val="009B2C75"/>
    <w:rsid w:val="009B3949"/>
    <w:rsid w:val="009B3D6C"/>
    <w:rsid w:val="009B44F1"/>
    <w:rsid w:val="009B47B0"/>
    <w:rsid w:val="009B5156"/>
    <w:rsid w:val="009B5893"/>
    <w:rsid w:val="009B6674"/>
    <w:rsid w:val="009B6EB9"/>
    <w:rsid w:val="009B7A55"/>
    <w:rsid w:val="009B7CB6"/>
    <w:rsid w:val="009B7DEB"/>
    <w:rsid w:val="009C03CB"/>
    <w:rsid w:val="009C0BF6"/>
    <w:rsid w:val="009C1371"/>
    <w:rsid w:val="009C1A6E"/>
    <w:rsid w:val="009C1AFB"/>
    <w:rsid w:val="009C1B4F"/>
    <w:rsid w:val="009C1DD1"/>
    <w:rsid w:val="009C2AEA"/>
    <w:rsid w:val="009C3534"/>
    <w:rsid w:val="009C3620"/>
    <w:rsid w:val="009C44C2"/>
    <w:rsid w:val="009C4DA2"/>
    <w:rsid w:val="009C51F5"/>
    <w:rsid w:val="009C5436"/>
    <w:rsid w:val="009C6879"/>
    <w:rsid w:val="009C6C38"/>
    <w:rsid w:val="009C708A"/>
    <w:rsid w:val="009C752C"/>
    <w:rsid w:val="009D01C2"/>
    <w:rsid w:val="009D1771"/>
    <w:rsid w:val="009D24C1"/>
    <w:rsid w:val="009D3DD6"/>
    <w:rsid w:val="009D4104"/>
    <w:rsid w:val="009D42D5"/>
    <w:rsid w:val="009D5408"/>
    <w:rsid w:val="009D5E34"/>
    <w:rsid w:val="009D5E7C"/>
    <w:rsid w:val="009D7134"/>
    <w:rsid w:val="009D7350"/>
    <w:rsid w:val="009E08A4"/>
    <w:rsid w:val="009E0B4D"/>
    <w:rsid w:val="009E1230"/>
    <w:rsid w:val="009E13B1"/>
    <w:rsid w:val="009E207E"/>
    <w:rsid w:val="009E3CF9"/>
    <w:rsid w:val="009E45D1"/>
    <w:rsid w:val="009E4AD5"/>
    <w:rsid w:val="009E6997"/>
    <w:rsid w:val="009E6AA1"/>
    <w:rsid w:val="009E7A49"/>
    <w:rsid w:val="009E7E47"/>
    <w:rsid w:val="009E7FF4"/>
    <w:rsid w:val="009F0E65"/>
    <w:rsid w:val="009F1015"/>
    <w:rsid w:val="009F1667"/>
    <w:rsid w:val="009F17DE"/>
    <w:rsid w:val="009F28F2"/>
    <w:rsid w:val="009F31D3"/>
    <w:rsid w:val="009F3EBF"/>
    <w:rsid w:val="009F413C"/>
    <w:rsid w:val="009F45C8"/>
    <w:rsid w:val="009F49FD"/>
    <w:rsid w:val="009F6A1B"/>
    <w:rsid w:val="009F7BC7"/>
    <w:rsid w:val="00A0049A"/>
    <w:rsid w:val="00A00C06"/>
    <w:rsid w:val="00A013B9"/>
    <w:rsid w:val="00A014BD"/>
    <w:rsid w:val="00A01896"/>
    <w:rsid w:val="00A0271E"/>
    <w:rsid w:val="00A028B3"/>
    <w:rsid w:val="00A029F3"/>
    <w:rsid w:val="00A02A90"/>
    <w:rsid w:val="00A02C57"/>
    <w:rsid w:val="00A02E60"/>
    <w:rsid w:val="00A02E9C"/>
    <w:rsid w:val="00A03094"/>
    <w:rsid w:val="00A030DB"/>
    <w:rsid w:val="00A037BF"/>
    <w:rsid w:val="00A041D8"/>
    <w:rsid w:val="00A042C2"/>
    <w:rsid w:val="00A042ED"/>
    <w:rsid w:val="00A04550"/>
    <w:rsid w:val="00A045E7"/>
    <w:rsid w:val="00A049C6"/>
    <w:rsid w:val="00A04AF4"/>
    <w:rsid w:val="00A04D43"/>
    <w:rsid w:val="00A05035"/>
    <w:rsid w:val="00A05CF8"/>
    <w:rsid w:val="00A06964"/>
    <w:rsid w:val="00A0757A"/>
    <w:rsid w:val="00A07995"/>
    <w:rsid w:val="00A07DDB"/>
    <w:rsid w:val="00A11511"/>
    <w:rsid w:val="00A11E3F"/>
    <w:rsid w:val="00A12669"/>
    <w:rsid w:val="00A13EAE"/>
    <w:rsid w:val="00A144FB"/>
    <w:rsid w:val="00A14573"/>
    <w:rsid w:val="00A14A01"/>
    <w:rsid w:val="00A14B36"/>
    <w:rsid w:val="00A14B91"/>
    <w:rsid w:val="00A15FD4"/>
    <w:rsid w:val="00A165C1"/>
    <w:rsid w:val="00A16963"/>
    <w:rsid w:val="00A16B8C"/>
    <w:rsid w:val="00A17000"/>
    <w:rsid w:val="00A17332"/>
    <w:rsid w:val="00A1739C"/>
    <w:rsid w:val="00A1748C"/>
    <w:rsid w:val="00A17BC8"/>
    <w:rsid w:val="00A20609"/>
    <w:rsid w:val="00A20DEA"/>
    <w:rsid w:val="00A20FFD"/>
    <w:rsid w:val="00A21000"/>
    <w:rsid w:val="00A21677"/>
    <w:rsid w:val="00A216F7"/>
    <w:rsid w:val="00A217EF"/>
    <w:rsid w:val="00A22238"/>
    <w:rsid w:val="00A22604"/>
    <w:rsid w:val="00A2297C"/>
    <w:rsid w:val="00A22AFB"/>
    <w:rsid w:val="00A236A6"/>
    <w:rsid w:val="00A24F52"/>
    <w:rsid w:val="00A24FD7"/>
    <w:rsid w:val="00A25562"/>
    <w:rsid w:val="00A256C0"/>
    <w:rsid w:val="00A2570E"/>
    <w:rsid w:val="00A25896"/>
    <w:rsid w:val="00A27033"/>
    <w:rsid w:val="00A27903"/>
    <w:rsid w:val="00A27B60"/>
    <w:rsid w:val="00A30801"/>
    <w:rsid w:val="00A30B7A"/>
    <w:rsid w:val="00A30C6D"/>
    <w:rsid w:val="00A30D61"/>
    <w:rsid w:val="00A318A6"/>
    <w:rsid w:val="00A318D7"/>
    <w:rsid w:val="00A3197E"/>
    <w:rsid w:val="00A3241F"/>
    <w:rsid w:val="00A328E6"/>
    <w:rsid w:val="00A333F4"/>
    <w:rsid w:val="00A3354C"/>
    <w:rsid w:val="00A33575"/>
    <w:rsid w:val="00A33791"/>
    <w:rsid w:val="00A338CD"/>
    <w:rsid w:val="00A35D10"/>
    <w:rsid w:val="00A36036"/>
    <w:rsid w:val="00A365E1"/>
    <w:rsid w:val="00A36C49"/>
    <w:rsid w:val="00A37C81"/>
    <w:rsid w:val="00A403EE"/>
    <w:rsid w:val="00A4096B"/>
    <w:rsid w:val="00A40EA4"/>
    <w:rsid w:val="00A411DC"/>
    <w:rsid w:val="00A4136A"/>
    <w:rsid w:val="00A4159A"/>
    <w:rsid w:val="00A4284F"/>
    <w:rsid w:val="00A433E5"/>
    <w:rsid w:val="00A4450A"/>
    <w:rsid w:val="00A44577"/>
    <w:rsid w:val="00A45E6D"/>
    <w:rsid w:val="00A47C08"/>
    <w:rsid w:val="00A50133"/>
    <w:rsid w:val="00A50B5D"/>
    <w:rsid w:val="00A524A4"/>
    <w:rsid w:val="00A533DA"/>
    <w:rsid w:val="00A5373D"/>
    <w:rsid w:val="00A53C3B"/>
    <w:rsid w:val="00A561AB"/>
    <w:rsid w:val="00A567B0"/>
    <w:rsid w:val="00A56B6D"/>
    <w:rsid w:val="00A60535"/>
    <w:rsid w:val="00A605A3"/>
    <w:rsid w:val="00A606A2"/>
    <w:rsid w:val="00A607A2"/>
    <w:rsid w:val="00A626F7"/>
    <w:rsid w:val="00A62BF3"/>
    <w:rsid w:val="00A6333E"/>
    <w:rsid w:val="00A636C9"/>
    <w:rsid w:val="00A63AD0"/>
    <w:rsid w:val="00A644F1"/>
    <w:rsid w:val="00A6519D"/>
    <w:rsid w:val="00A659D0"/>
    <w:rsid w:val="00A65E19"/>
    <w:rsid w:val="00A66084"/>
    <w:rsid w:val="00A66314"/>
    <w:rsid w:val="00A67093"/>
    <w:rsid w:val="00A67153"/>
    <w:rsid w:val="00A672C4"/>
    <w:rsid w:val="00A67AF3"/>
    <w:rsid w:val="00A67D1C"/>
    <w:rsid w:val="00A703EA"/>
    <w:rsid w:val="00A72271"/>
    <w:rsid w:val="00A72947"/>
    <w:rsid w:val="00A731D3"/>
    <w:rsid w:val="00A7323A"/>
    <w:rsid w:val="00A73BAE"/>
    <w:rsid w:val="00A73EA9"/>
    <w:rsid w:val="00A75805"/>
    <w:rsid w:val="00A7731F"/>
    <w:rsid w:val="00A77CBC"/>
    <w:rsid w:val="00A77EF3"/>
    <w:rsid w:val="00A80188"/>
    <w:rsid w:val="00A81539"/>
    <w:rsid w:val="00A82728"/>
    <w:rsid w:val="00A84F8B"/>
    <w:rsid w:val="00A851C5"/>
    <w:rsid w:val="00A852E8"/>
    <w:rsid w:val="00A858EA"/>
    <w:rsid w:val="00A85DDE"/>
    <w:rsid w:val="00A85F2E"/>
    <w:rsid w:val="00A870BB"/>
    <w:rsid w:val="00A875C9"/>
    <w:rsid w:val="00A87EC0"/>
    <w:rsid w:val="00A904F7"/>
    <w:rsid w:val="00A90C35"/>
    <w:rsid w:val="00A914CD"/>
    <w:rsid w:val="00A91E3E"/>
    <w:rsid w:val="00A920EF"/>
    <w:rsid w:val="00A92E03"/>
    <w:rsid w:val="00A933A6"/>
    <w:rsid w:val="00A9341D"/>
    <w:rsid w:val="00A93B88"/>
    <w:rsid w:val="00A955A1"/>
    <w:rsid w:val="00A957AA"/>
    <w:rsid w:val="00A95F75"/>
    <w:rsid w:val="00A96839"/>
    <w:rsid w:val="00AA07DA"/>
    <w:rsid w:val="00AA0B7C"/>
    <w:rsid w:val="00AA1386"/>
    <w:rsid w:val="00AA24C6"/>
    <w:rsid w:val="00AA2A86"/>
    <w:rsid w:val="00AA4692"/>
    <w:rsid w:val="00AA4C52"/>
    <w:rsid w:val="00AA4EE2"/>
    <w:rsid w:val="00AA5DFD"/>
    <w:rsid w:val="00AA6C1F"/>
    <w:rsid w:val="00AA7511"/>
    <w:rsid w:val="00AB01F6"/>
    <w:rsid w:val="00AB09DB"/>
    <w:rsid w:val="00AB1885"/>
    <w:rsid w:val="00AB1FDF"/>
    <w:rsid w:val="00AB3EF6"/>
    <w:rsid w:val="00AB3F14"/>
    <w:rsid w:val="00AB471E"/>
    <w:rsid w:val="00AB4C49"/>
    <w:rsid w:val="00AB4E7F"/>
    <w:rsid w:val="00AB64DF"/>
    <w:rsid w:val="00AC0002"/>
    <w:rsid w:val="00AC0AF5"/>
    <w:rsid w:val="00AC1688"/>
    <w:rsid w:val="00AC20CD"/>
    <w:rsid w:val="00AC31D3"/>
    <w:rsid w:val="00AC3337"/>
    <w:rsid w:val="00AC3B7E"/>
    <w:rsid w:val="00AC3E53"/>
    <w:rsid w:val="00AC6AE5"/>
    <w:rsid w:val="00AC6C8D"/>
    <w:rsid w:val="00AC6E06"/>
    <w:rsid w:val="00AC6E6F"/>
    <w:rsid w:val="00AC6E79"/>
    <w:rsid w:val="00AD0940"/>
    <w:rsid w:val="00AD118C"/>
    <w:rsid w:val="00AD18BC"/>
    <w:rsid w:val="00AD2F7E"/>
    <w:rsid w:val="00AD31FE"/>
    <w:rsid w:val="00AD3AC6"/>
    <w:rsid w:val="00AD448A"/>
    <w:rsid w:val="00AD512C"/>
    <w:rsid w:val="00AD587A"/>
    <w:rsid w:val="00AD5D19"/>
    <w:rsid w:val="00AD5F85"/>
    <w:rsid w:val="00AD708B"/>
    <w:rsid w:val="00AD73A3"/>
    <w:rsid w:val="00AD7DA0"/>
    <w:rsid w:val="00AE19C5"/>
    <w:rsid w:val="00AE201F"/>
    <w:rsid w:val="00AE2221"/>
    <w:rsid w:val="00AE2D3A"/>
    <w:rsid w:val="00AE3ABD"/>
    <w:rsid w:val="00AE5EC4"/>
    <w:rsid w:val="00AE6140"/>
    <w:rsid w:val="00AE713B"/>
    <w:rsid w:val="00AE7D2C"/>
    <w:rsid w:val="00AF02C3"/>
    <w:rsid w:val="00AF05FA"/>
    <w:rsid w:val="00AF153A"/>
    <w:rsid w:val="00AF2784"/>
    <w:rsid w:val="00AF3751"/>
    <w:rsid w:val="00AF41DD"/>
    <w:rsid w:val="00AF43FA"/>
    <w:rsid w:val="00AF4973"/>
    <w:rsid w:val="00AF4F54"/>
    <w:rsid w:val="00AF5193"/>
    <w:rsid w:val="00AF51B4"/>
    <w:rsid w:val="00AF5BF9"/>
    <w:rsid w:val="00AF5CCE"/>
    <w:rsid w:val="00AF5CFC"/>
    <w:rsid w:val="00AF6CB8"/>
    <w:rsid w:val="00AF6F8B"/>
    <w:rsid w:val="00AF72A8"/>
    <w:rsid w:val="00AF7C1F"/>
    <w:rsid w:val="00B01A78"/>
    <w:rsid w:val="00B0477C"/>
    <w:rsid w:val="00B047BE"/>
    <w:rsid w:val="00B0480F"/>
    <w:rsid w:val="00B04B10"/>
    <w:rsid w:val="00B04DE2"/>
    <w:rsid w:val="00B053A6"/>
    <w:rsid w:val="00B10D16"/>
    <w:rsid w:val="00B11888"/>
    <w:rsid w:val="00B11D3B"/>
    <w:rsid w:val="00B11E41"/>
    <w:rsid w:val="00B1275D"/>
    <w:rsid w:val="00B13508"/>
    <w:rsid w:val="00B13CBC"/>
    <w:rsid w:val="00B13CC8"/>
    <w:rsid w:val="00B1405F"/>
    <w:rsid w:val="00B140BE"/>
    <w:rsid w:val="00B143B7"/>
    <w:rsid w:val="00B151A7"/>
    <w:rsid w:val="00B16FFA"/>
    <w:rsid w:val="00B17259"/>
    <w:rsid w:val="00B178B5"/>
    <w:rsid w:val="00B20319"/>
    <w:rsid w:val="00B203A4"/>
    <w:rsid w:val="00B20450"/>
    <w:rsid w:val="00B20BDA"/>
    <w:rsid w:val="00B2145C"/>
    <w:rsid w:val="00B21631"/>
    <w:rsid w:val="00B21713"/>
    <w:rsid w:val="00B21C30"/>
    <w:rsid w:val="00B22746"/>
    <w:rsid w:val="00B230BF"/>
    <w:rsid w:val="00B23246"/>
    <w:rsid w:val="00B23789"/>
    <w:rsid w:val="00B23A21"/>
    <w:rsid w:val="00B23DAD"/>
    <w:rsid w:val="00B251DF"/>
    <w:rsid w:val="00B254E3"/>
    <w:rsid w:val="00B25769"/>
    <w:rsid w:val="00B267AF"/>
    <w:rsid w:val="00B26AF0"/>
    <w:rsid w:val="00B26CCF"/>
    <w:rsid w:val="00B26F1A"/>
    <w:rsid w:val="00B273D3"/>
    <w:rsid w:val="00B275B9"/>
    <w:rsid w:val="00B27DA4"/>
    <w:rsid w:val="00B30FE3"/>
    <w:rsid w:val="00B331F0"/>
    <w:rsid w:val="00B33630"/>
    <w:rsid w:val="00B336CB"/>
    <w:rsid w:val="00B33D1F"/>
    <w:rsid w:val="00B34277"/>
    <w:rsid w:val="00B343DB"/>
    <w:rsid w:val="00B34EB4"/>
    <w:rsid w:val="00B35247"/>
    <w:rsid w:val="00B35ECA"/>
    <w:rsid w:val="00B35F09"/>
    <w:rsid w:val="00B35F7F"/>
    <w:rsid w:val="00B36288"/>
    <w:rsid w:val="00B36D00"/>
    <w:rsid w:val="00B3736D"/>
    <w:rsid w:val="00B37B99"/>
    <w:rsid w:val="00B37F46"/>
    <w:rsid w:val="00B40720"/>
    <w:rsid w:val="00B40B57"/>
    <w:rsid w:val="00B4246F"/>
    <w:rsid w:val="00B42BB5"/>
    <w:rsid w:val="00B43097"/>
    <w:rsid w:val="00B435A0"/>
    <w:rsid w:val="00B43609"/>
    <w:rsid w:val="00B4457F"/>
    <w:rsid w:val="00B44EFB"/>
    <w:rsid w:val="00B4526E"/>
    <w:rsid w:val="00B456DC"/>
    <w:rsid w:val="00B45D39"/>
    <w:rsid w:val="00B45F4D"/>
    <w:rsid w:val="00B46DE6"/>
    <w:rsid w:val="00B50719"/>
    <w:rsid w:val="00B51049"/>
    <w:rsid w:val="00B518F6"/>
    <w:rsid w:val="00B51DA6"/>
    <w:rsid w:val="00B524F5"/>
    <w:rsid w:val="00B52EEF"/>
    <w:rsid w:val="00B5358C"/>
    <w:rsid w:val="00B53AC2"/>
    <w:rsid w:val="00B53B86"/>
    <w:rsid w:val="00B540A0"/>
    <w:rsid w:val="00B54C6E"/>
    <w:rsid w:val="00B55210"/>
    <w:rsid w:val="00B55640"/>
    <w:rsid w:val="00B556E8"/>
    <w:rsid w:val="00B55B2F"/>
    <w:rsid w:val="00B55DA3"/>
    <w:rsid w:val="00B55FD1"/>
    <w:rsid w:val="00B5649F"/>
    <w:rsid w:val="00B57AD9"/>
    <w:rsid w:val="00B60D23"/>
    <w:rsid w:val="00B611E5"/>
    <w:rsid w:val="00B6248F"/>
    <w:rsid w:val="00B62C35"/>
    <w:rsid w:val="00B63ED8"/>
    <w:rsid w:val="00B64C94"/>
    <w:rsid w:val="00B66181"/>
    <w:rsid w:val="00B661F7"/>
    <w:rsid w:val="00B668BE"/>
    <w:rsid w:val="00B66EDD"/>
    <w:rsid w:val="00B6704C"/>
    <w:rsid w:val="00B67569"/>
    <w:rsid w:val="00B700A0"/>
    <w:rsid w:val="00B714CB"/>
    <w:rsid w:val="00B71F5C"/>
    <w:rsid w:val="00B7260C"/>
    <w:rsid w:val="00B72CC8"/>
    <w:rsid w:val="00B72EF5"/>
    <w:rsid w:val="00B735D0"/>
    <w:rsid w:val="00B73C02"/>
    <w:rsid w:val="00B74FCA"/>
    <w:rsid w:val="00B750E4"/>
    <w:rsid w:val="00B753D8"/>
    <w:rsid w:val="00B765C0"/>
    <w:rsid w:val="00B773FD"/>
    <w:rsid w:val="00B77862"/>
    <w:rsid w:val="00B77CAD"/>
    <w:rsid w:val="00B802BA"/>
    <w:rsid w:val="00B81C8D"/>
    <w:rsid w:val="00B81D3B"/>
    <w:rsid w:val="00B824FE"/>
    <w:rsid w:val="00B8284D"/>
    <w:rsid w:val="00B82976"/>
    <w:rsid w:val="00B833DF"/>
    <w:rsid w:val="00B8369C"/>
    <w:rsid w:val="00B848B2"/>
    <w:rsid w:val="00B85212"/>
    <w:rsid w:val="00B8533D"/>
    <w:rsid w:val="00B8555F"/>
    <w:rsid w:val="00B8677F"/>
    <w:rsid w:val="00B86BE4"/>
    <w:rsid w:val="00B87291"/>
    <w:rsid w:val="00B87EAC"/>
    <w:rsid w:val="00B903C7"/>
    <w:rsid w:val="00B920C8"/>
    <w:rsid w:val="00B92D4B"/>
    <w:rsid w:val="00B950FA"/>
    <w:rsid w:val="00B95AAE"/>
    <w:rsid w:val="00B9723D"/>
    <w:rsid w:val="00B97EB2"/>
    <w:rsid w:val="00BA0326"/>
    <w:rsid w:val="00BA0632"/>
    <w:rsid w:val="00BA10A6"/>
    <w:rsid w:val="00BA1AD9"/>
    <w:rsid w:val="00BA1F68"/>
    <w:rsid w:val="00BA25DE"/>
    <w:rsid w:val="00BA2612"/>
    <w:rsid w:val="00BA2D18"/>
    <w:rsid w:val="00BA4682"/>
    <w:rsid w:val="00BA4C09"/>
    <w:rsid w:val="00BA4F1E"/>
    <w:rsid w:val="00BA55EA"/>
    <w:rsid w:val="00BA58E6"/>
    <w:rsid w:val="00BA5DFB"/>
    <w:rsid w:val="00BA6501"/>
    <w:rsid w:val="00BA67E5"/>
    <w:rsid w:val="00BA7DC9"/>
    <w:rsid w:val="00BB02E6"/>
    <w:rsid w:val="00BB0BD3"/>
    <w:rsid w:val="00BB1453"/>
    <w:rsid w:val="00BB14EF"/>
    <w:rsid w:val="00BB24E3"/>
    <w:rsid w:val="00BB3645"/>
    <w:rsid w:val="00BB3700"/>
    <w:rsid w:val="00BB444A"/>
    <w:rsid w:val="00BB5898"/>
    <w:rsid w:val="00BB58FD"/>
    <w:rsid w:val="00BB68C3"/>
    <w:rsid w:val="00BB6A1B"/>
    <w:rsid w:val="00BB6CCD"/>
    <w:rsid w:val="00BB7616"/>
    <w:rsid w:val="00BB7EAC"/>
    <w:rsid w:val="00BC03CC"/>
    <w:rsid w:val="00BC1BD0"/>
    <w:rsid w:val="00BC1BED"/>
    <w:rsid w:val="00BC1C8A"/>
    <w:rsid w:val="00BC3103"/>
    <w:rsid w:val="00BC32CC"/>
    <w:rsid w:val="00BC35A1"/>
    <w:rsid w:val="00BC3815"/>
    <w:rsid w:val="00BC3A41"/>
    <w:rsid w:val="00BC3C12"/>
    <w:rsid w:val="00BC467A"/>
    <w:rsid w:val="00BC4691"/>
    <w:rsid w:val="00BC5F41"/>
    <w:rsid w:val="00BC73B6"/>
    <w:rsid w:val="00BC75DC"/>
    <w:rsid w:val="00BC7B0B"/>
    <w:rsid w:val="00BD0CF2"/>
    <w:rsid w:val="00BD0F62"/>
    <w:rsid w:val="00BD112B"/>
    <w:rsid w:val="00BD280D"/>
    <w:rsid w:val="00BD396B"/>
    <w:rsid w:val="00BD4569"/>
    <w:rsid w:val="00BD489F"/>
    <w:rsid w:val="00BD4C4F"/>
    <w:rsid w:val="00BE0229"/>
    <w:rsid w:val="00BE0AEB"/>
    <w:rsid w:val="00BE0BDE"/>
    <w:rsid w:val="00BE0C32"/>
    <w:rsid w:val="00BE1A92"/>
    <w:rsid w:val="00BE32FE"/>
    <w:rsid w:val="00BE3348"/>
    <w:rsid w:val="00BE395D"/>
    <w:rsid w:val="00BE4250"/>
    <w:rsid w:val="00BE4BB6"/>
    <w:rsid w:val="00BE4CF7"/>
    <w:rsid w:val="00BE50D3"/>
    <w:rsid w:val="00BE551C"/>
    <w:rsid w:val="00BE5E8F"/>
    <w:rsid w:val="00BE5F40"/>
    <w:rsid w:val="00BE7A59"/>
    <w:rsid w:val="00BE7A91"/>
    <w:rsid w:val="00BE7B8B"/>
    <w:rsid w:val="00BE7FE8"/>
    <w:rsid w:val="00BF0021"/>
    <w:rsid w:val="00BF0CB6"/>
    <w:rsid w:val="00BF0F01"/>
    <w:rsid w:val="00BF13B7"/>
    <w:rsid w:val="00BF1424"/>
    <w:rsid w:val="00BF1997"/>
    <w:rsid w:val="00BF1D71"/>
    <w:rsid w:val="00BF1E7E"/>
    <w:rsid w:val="00BF322B"/>
    <w:rsid w:val="00BF3FC0"/>
    <w:rsid w:val="00BF4628"/>
    <w:rsid w:val="00BF48B5"/>
    <w:rsid w:val="00BF4945"/>
    <w:rsid w:val="00BF4F90"/>
    <w:rsid w:val="00BF62D7"/>
    <w:rsid w:val="00BF6365"/>
    <w:rsid w:val="00BF670C"/>
    <w:rsid w:val="00BF7B9C"/>
    <w:rsid w:val="00BF7F09"/>
    <w:rsid w:val="00C015B7"/>
    <w:rsid w:val="00C016EC"/>
    <w:rsid w:val="00C01E3D"/>
    <w:rsid w:val="00C0203E"/>
    <w:rsid w:val="00C02EAC"/>
    <w:rsid w:val="00C036AD"/>
    <w:rsid w:val="00C05304"/>
    <w:rsid w:val="00C059FD"/>
    <w:rsid w:val="00C05B8A"/>
    <w:rsid w:val="00C0665C"/>
    <w:rsid w:val="00C0678D"/>
    <w:rsid w:val="00C0683D"/>
    <w:rsid w:val="00C07331"/>
    <w:rsid w:val="00C07C76"/>
    <w:rsid w:val="00C10329"/>
    <w:rsid w:val="00C1217C"/>
    <w:rsid w:val="00C121D0"/>
    <w:rsid w:val="00C122D7"/>
    <w:rsid w:val="00C128AC"/>
    <w:rsid w:val="00C134C4"/>
    <w:rsid w:val="00C139A6"/>
    <w:rsid w:val="00C13B7B"/>
    <w:rsid w:val="00C13BB5"/>
    <w:rsid w:val="00C14922"/>
    <w:rsid w:val="00C1555A"/>
    <w:rsid w:val="00C15601"/>
    <w:rsid w:val="00C1613D"/>
    <w:rsid w:val="00C16BA8"/>
    <w:rsid w:val="00C16E76"/>
    <w:rsid w:val="00C1769A"/>
    <w:rsid w:val="00C17F67"/>
    <w:rsid w:val="00C200DC"/>
    <w:rsid w:val="00C20245"/>
    <w:rsid w:val="00C20E5E"/>
    <w:rsid w:val="00C20EDE"/>
    <w:rsid w:val="00C2120F"/>
    <w:rsid w:val="00C21449"/>
    <w:rsid w:val="00C21FEC"/>
    <w:rsid w:val="00C22457"/>
    <w:rsid w:val="00C22654"/>
    <w:rsid w:val="00C22A0E"/>
    <w:rsid w:val="00C22DB5"/>
    <w:rsid w:val="00C22E33"/>
    <w:rsid w:val="00C23211"/>
    <w:rsid w:val="00C23DE2"/>
    <w:rsid w:val="00C2418A"/>
    <w:rsid w:val="00C2490F"/>
    <w:rsid w:val="00C24B3C"/>
    <w:rsid w:val="00C24CF5"/>
    <w:rsid w:val="00C262CE"/>
    <w:rsid w:val="00C2687B"/>
    <w:rsid w:val="00C26E25"/>
    <w:rsid w:val="00C27A12"/>
    <w:rsid w:val="00C30060"/>
    <w:rsid w:val="00C30E0E"/>
    <w:rsid w:val="00C3187A"/>
    <w:rsid w:val="00C31C02"/>
    <w:rsid w:val="00C32A4A"/>
    <w:rsid w:val="00C32A96"/>
    <w:rsid w:val="00C32AFC"/>
    <w:rsid w:val="00C333A9"/>
    <w:rsid w:val="00C334E2"/>
    <w:rsid w:val="00C33CAA"/>
    <w:rsid w:val="00C341DB"/>
    <w:rsid w:val="00C35E1A"/>
    <w:rsid w:val="00C362FA"/>
    <w:rsid w:val="00C36B50"/>
    <w:rsid w:val="00C36F26"/>
    <w:rsid w:val="00C3717B"/>
    <w:rsid w:val="00C37A17"/>
    <w:rsid w:val="00C37EE9"/>
    <w:rsid w:val="00C40AF0"/>
    <w:rsid w:val="00C4179B"/>
    <w:rsid w:val="00C4182D"/>
    <w:rsid w:val="00C41D2B"/>
    <w:rsid w:val="00C422E6"/>
    <w:rsid w:val="00C4332F"/>
    <w:rsid w:val="00C43E6F"/>
    <w:rsid w:val="00C44340"/>
    <w:rsid w:val="00C44F35"/>
    <w:rsid w:val="00C45382"/>
    <w:rsid w:val="00C4579D"/>
    <w:rsid w:val="00C45B9B"/>
    <w:rsid w:val="00C470BE"/>
    <w:rsid w:val="00C47AAB"/>
    <w:rsid w:val="00C50182"/>
    <w:rsid w:val="00C50422"/>
    <w:rsid w:val="00C5093A"/>
    <w:rsid w:val="00C50CD3"/>
    <w:rsid w:val="00C5102C"/>
    <w:rsid w:val="00C510BB"/>
    <w:rsid w:val="00C51381"/>
    <w:rsid w:val="00C514F3"/>
    <w:rsid w:val="00C5272B"/>
    <w:rsid w:val="00C52C6C"/>
    <w:rsid w:val="00C52FA1"/>
    <w:rsid w:val="00C5521E"/>
    <w:rsid w:val="00C555E8"/>
    <w:rsid w:val="00C556D8"/>
    <w:rsid w:val="00C56440"/>
    <w:rsid w:val="00C56CB5"/>
    <w:rsid w:val="00C56F7A"/>
    <w:rsid w:val="00C56FEB"/>
    <w:rsid w:val="00C57074"/>
    <w:rsid w:val="00C57651"/>
    <w:rsid w:val="00C57FA3"/>
    <w:rsid w:val="00C60101"/>
    <w:rsid w:val="00C60358"/>
    <w:rsid w:val="00C607F6"/>
    <w:rsid w:val="00C6089C"/>
    <w:rsid w:val="00C60920"/>
    <w:rsid w:val="00C60B83"/>
    <w:rsid w:val="00C611B4"/>
    <w:rsid w:val="00C61998"/>
    <w:rsid w:val="00C61CBD"/>
    <w:rsid w:val="00C624C3"/>
    <w:rsid w:val="00C6269F"/>
    <w:rsid w:val="00C6288A"/>
    <w:rsid w:val="00C6447F"/>
    <w:rsid w:val="00C64933"/>
    <w:rsid w:val="00C671E0"/>
    <w:rsid w:val="00C67CE2"/>
    <w:rsid w:val="00C70569"/>
    <w:rsid w:val="00C7061E"/>
    <w:rsid w:val="00C70BCC"/>
    <w:rsid w:val="00C70D43"/>
    <w:rsid w:val="00C70DFB"/>
    <w:rsid w:val="00C71880"/>
    <w:rsid w:val="00C719B1"/>
    <w:rsid w:val="00C71C4E"/>
    <w:rsid w:val="00C71C82"/>
    <w:rsid w:val="00C72656"/>
    <w:rsid w:val="00C72891"/>
    <w:rsid w:val="00C73042"/>
    <w:rsid w:val="00C735EB"/>
    <w:rsid w:val="00C73F97"/>
    <w:rsid w:val="00C74218"/>
    <w:rsid w:val="00C7514C"/>
    <w:rsid w:val="00C75A92"/>
    <w:rsid w:val="00C768D6"/>
    <w:rsid w:val="00C774C7"/>
    <w:rsid w:val="00C7795F"/>
    <w:rsid w:val="00C801D9"/>
    <w:rsid w:val="00C803DB"/>
    <w:rsid w:val="00C805FC"/>
    <w:rsid w:val="00C80BA6"/>
    <w:rsid w:val="00C80F78"/>
    <w:rsid w:val="00C81139"/>
    <w:rsid w:val="00C81A46"/>
    <w:rsid w:val="00C82674"/>
    <w:rsid w:val="00C82BAA"/>
    <w:rsid w:val="00C8325F"/>
    <w:rsid w:val="00C83536"/>
    <w:rsid w:val="00C836FA"/>
    <w:rsid w:val="00C83887"/>
    <w:rsid w:val="00C83966"/>
    <w:rsid w:val="00C83BA2"/>
    <w:rsid w:val="00C848AB"/>
    <w:rsid w:val="00C85B21"/>
    <w:rsid w:val="00C85F16"/>
    <w:rsid w:val="00C85F4D"/>
    <w:rsid w:val="00C8659F"/>
    <w:rsid w:val="00C86DAB"/>
    <w:rsid w:val="00C8765C"/>
    <w:rsid w:val="00C87C84"/>
    <w:rsid w:val="00C87E56"/>
    <w:rsid w:val="00C90DED"/>
    <w:rsid w:val="00C92021"/>
    <w:rsid w:val="00C92457"/>
    <w:rsid w:val="00C92468"/>
    <w:rsid w:val="00C9263F"/>
    <w:rsid w:val="00C932E3"/>
    <w:rsid w:val="00C93A3A"/>
    <w:rsid w:val="00C94429"/>
    <w:rsid w:val="00C94B1E"/>
    <w:rsid w:val="00C94E03"/>
    <w:rsid w:val="00C952D5"/>
    <w:rsid w:val="00C9697D"/>
    <w:rsid w:val="00C96A24"/>
    <w:rsid w:val="00C97BDE"/>
    <w:rsid w:val="00CA1413"/>
    <w:rsid w:val="00CA1983"/>
    <w:rsid w:val="00CA2231"/>
    <w:rsid w:val="00CA2E58"/>
    <w:rsid w:val="00CA317A"/>
    <w:rsid w:val="00CA3998"/>
    <w:rsid w:val="00CA47E4"/>
    <w:rsid w:val="00CA47F3"/>
    <w:rsid w:val="00CA4D04"/>
    <w:rsid w:val="00CA4D52"/>
    <w:rsid w:val="00CA4F26"/>
    <w:rsid w:val="00CA59DA"/>
    <w:rsid w:val="00CA7071"/>
    <w:rsid w:val="00CA7B7A"/>
    <w:rsid w:val="00CA7B89"/>
    <w:rsid w:val="00CB08BE"/>
    <w:rsid w:val="00CB0D63"/>
    <w:rsid w:val="00CB1C81"/>
    <w:rsid w:val="00CB2E3E"/>
    <w:rsid w:val="00CB3F51"/>
    <w:rsid w:val="00CB48F1"/>
    <w:rsid w:val="00CB49AA"/>
    <w:rsid w:val="00CB52AF"/>
    <w:rsid w:val="00CB60C5"/>
    <w:rsid w:val="00CB758B"/>
    <w:rsid w:val="00CB7C6A"/>
    <w:rsid w:val="00CB7ED7"/>
    <w:rsid w:val="00CC06C9"/>
    <w:rsid w:val="00CC1177"/>
    <w:rsid w:val="00CC1DF2"/>
    <w:rsid w:val="00CC29D1"/>
    <w:rsid w:val="00CC2D3F"/>
    <w:rsid w:val="00CC31C0"/>
    <w:rsid w:val="00CC38F0"/>
    <w:rsid w:val="00CC3A9D"/>
    <w:rsid w:val="00CC3E76"/>
    <w:rsid w:val="00CC4C08"/>
    <w:rsid w:val="00CC4CB9"/>
    <w:rsid w:val="00CC5EB4"/>
    <w:rsid w:val="00CC6559"/>
    <w:rsid w:val="00CC7180"/>
    <w:rsid w:val="00CC721B"/>
    <w:rsid w:val="00CC770B"/>
    <w:rsid w:val="00CC7763"/>
    <w:rsid w:val="00CC793E"/>
    <w:rsid w:val="00CD0CB8"/>
    <w:rsid w:val="00CD255A"/>
    <w:rsid w:val="00CD2E34"/>
    <w:rsid w:val="00CD4F7A"/>
    <w:rsid w:val="00CD5B43"/>
    <w:rsid w:val="00CD60F2"/>
    <w:rsid w:val="00CD637D"/>
    <w:rsid w:val="00CD6C10"/>
    <w:rsid w:val="00CD790F"/>
    <w:rsid w:val="00CE002B"/>
    <w:rsid w:val="00CE029D"/>
    <w:rsid w:val="00CE184C"/>
    <w:rsid w:val="00CE1D3A"/>
    <w:rsid w:val="00CE25C3"/>
    <w:rsid w:val="00CE282F"/>
    <w:rsid w:val="00CE2F40"/>
    <w:rsid w:val="00CE3405"/>
    <w:rsid w:val="00CE4FB1"/>
    <w:rsid w:val="00CE5DF4"/>
    <w:rsid w:val="00CE603A"/>
    <w:rsid w:val="00CE7320"/>
    <w:rsid w:val="00CF0683"/>
    <w:rsid w:val="00CF143E"/>
    <w:rsid w:val="00CF238E"/>
    <w:rsid w:val="00CF3162"/>
    <w:rsid w:val="00CF3783"/>
    <w:rsid w:val="00CF4C6A"/>
    <w:rsid w:val="00CF509E"/>
    <w:rsid w:val="00CF61AF"/>
    <w:rsid w:val="00CF6EF1"/>
    <w:rsid w:val="00CF78A2"/>
    <w:rsid w:val="00CF7E08"/>
    <w:rsid w:val="00CF7EEC"/>
    <w:rsid w:val="00D00E22"/>
    <w:rsid w:val="00D01B00"/>
    <w:rsid w:val="00D02763"/>
    <w:rsid w:val="00D029D0"/>
    <w:rsid w:val="00D02EAA"/>
    <w:rsid w:val="00D0316D"/>
    <w:rsid w:val="00D04A6B"/>
    <w:rsid w:val="00D0514E"/>
    <w:rsid w:val="00D05B83"/>
    <w:rsid w:val="00D062A9"/>
    <w:rsid w:val="00D0739D"/>
    <w:rsid w:val="00D073E4"/>
    <w:rsid w:val="00D07654"/>
    <w:rsid w:val="00D077B6"/>
    <w:rsid w:val="00D105D6"/>
    <w:rsid w:val="00D10AF5"/>
    <w:rsid w:val="00D110BD"/>
    <w:rsid w:val="00D1130F"/>
    <w:rsid w:val="00D125C8"/>
    <w:rsid w:val="00D13E9B"/>
    <w:rsid w:val="00D14691"/>
    <w:rsid w:val="00D15155"/>
    <w:rsid w:val="00D153EF"/>
    <w:rsid w:val="00D157FE"/>
    <w:rsid w:val="00D15B36"/>
    <w:rsid w:val="00D15EC0"/>
    <w:rsid w:val="00D16E94"/>
    <w:rsid w:val="00D16EFC"/>
    <w:rsid w:val="00D16F9C"/>
    <w:rsid w:val="00D17A7B"/>
    <w:rsid w:val="00D21FD8"/>
    <w:rsid w:val="00D23554"/>
    <w:rsid w:val="00D23CC0"/>
    <w:rsid w:val="00D2457E"/>
    <w:rsid w:val="00D24ECC"/>
    <w:rsid w:val="00D25CAA"/>
    <w:rsid w:val="00D3041C"/>
    <w:rsid w:val="00D3084A"/>
    <w:rsid w:val="00D30C09"/>
    <w:rsid w:val="00D315D8"/>
    <w:rsid w:val="00D31969"/>
    <w:rsid w:val="00D3218A"/>
    <w:rsid w:val="00D332F2"/>
    <w:rsid w:val="00D33311"/>
    <w:rsid w:val="00D33F21"/>
    <w:rsid w:val="00D34703"/>
    <w:rsid w:val="00D349E7"/>
    <w:rsid w:val="00D34A8C"/>
    <w:rsid w:val="00D351F3"/>
    <w:rsid w:val="00D355F3"/>
    <w:rsid w:val="00D356CF"/>
    <w:rsid w:val="00D35C7B"/>
    <w:rsid w:val="00D35EA9"/>
    <w:rsid w:val="00D3702B"/>
    <w:rsid w:val="00D37837"/>
    <w:rsid w:val="00D4139D"/>
    <w:rsid w:val="00D413EE"/>
    <w:rsid w:val="00D41AC1"/>
    <w:rsid w:val="00D41CAD"/>
    <w:rsid w:val="00D4219B"/>
    <w:rsid w:val="00D42414"/>
    <w:rsid w:val="00D429ED"/>
    <w:rsid w:val="00D42FF9"/>
    <w:rsid w:val="00D4405C"/>
    <w:rsid w:val="00D44618"/>
    <w:rsid w:val="00D44B0E"/>
    <w:rsid w:val="00D45F09"/>
    <w:rsid w:val="00D46CA1"/>
    <w:rsid w:val="00D4716B"/>
    <w:rsid w:val="00D50FDD"/>
    <w:rsid w:val="00D521D4"/>
    <w:rsid w:val="00D528EC"/>
    <w:rsid w:val="00D52AED"/>
    <w:rsid w:val="00D532E2"/>
    <w:rsid w:val="00D53495"/>
    <w:rsid w:val="00D53D62"/>
    <w:rsid w:val="00D53F46"/>
    <w:rsid w:val="00D54554"/>
    <w:rsid w:val="00D5471E"/>
    <w:rsid w:val="00D54891"/>
    <w:rsid w:val="00D548A0"/>
    <w:rsid w:val="00D558A7"/>
    <w:rsid w:val="00D55C90"/>
    <w:rsid w:val="00D56480"/>
    <w:rsid w:val="00D565F2"/>
    <w:rsid w:val="00D602FF"/>
    <w:rsid w:val="00D60D07"/>
    <w:rsid w:val="00D61F6E"/>
    <w:rsid w:val="00D623A6"/>
    <w:rsid w:val="00D62C7A"/>
    <w:rsid w:val="00D63992"/>
    <w:rsid w:val="00D653A1"/>
    <w:rsid w:val="00D65628"/>
    <w:rsid w:val="00D661BA"/>
    <w:rsid w:val="00D663BB"/>
    <w:rsid w:val="00D672EC"/>
    <w:rsid w:val="00D6790D"/>
    <w:rsid w:val="00D70AC6"/>
    <w:rsid w:val="00D70B4E"/>
    <w:rsid w:val="00D7178F"/>
    <w:rsid w:val="00D724F1"/>
    <w:rsid w:val="00D72894"/>
    <w:rsid w:val="00D72972"/>
    <w:rsid w:val="00D7301A"/>
    <w:rsid w:val="00D73F4B"/>
    <w:rsid w:val="00D75079"/>
    <w:rsid w:val="00D75958"/>
    <w:rsid w:val="00D75A27"/>
    <w:rsid w:val="00D765E5"/>
    <w:rsid w:val="00D770C4"/>
    <w:rsid w:val="00D77622"/>
    <w:rsid w:val="00D77CE0"/>
    <w:rsid w:val="00D8161F"/>
    <w:rsid w:val="00D81C75"/>
    <w:rsid w:val="00D82A60"/>
    <w:rsid w:val="00D82A7E"/>
    <w:rsid w:val="00D83E19"/>
    <w:rsid w:val="00D84256"/>
    <w:rsid w:val="00D8476A"/>
    <w:rsid w:val="00D84F1C"/>
    <w:rsid w:val="00D85182"/>
    <w:rsid w:val="00D85BC3"/>
    <w:rsid w:val="00D85F2B"/>
    <w:rsid w:val="00D86304"/>
    <w:rsid w:val="00D86B79"/>
    <w:rsid w:val="00D86D25"/>
    <w:rsid w:val="00D8727A"/>
    <w:rsid w:val="00D87706"/>
    <w:rsid w:val="00D87A62"/>
    <w:rsid w:val="00D90A08"/>
    <w:rsid w:val="00D90AB7"/>
    <w:rsid w:val="00D90B28"/>
    <w:rsid w:val="00D90F7E"/>
    <w:rsid w:val="00D92696"/>
    <w:rsid w:val="00D92A99"/>
    <w:rsid w:val="00D93488"/>
    <w:rsid w:val="00D939DC"/>
    <w:rsid w:val="00D9432C"/>
    <w:rsid w:val="00D94568"/>
    <w:rsid w:val="00D946EF"/>
    <w:rsid w:val="00D95042"/>
    <w:rsid w:val="00D95092"/>
    <w:rsid w:val="00D95377"/>
    <w:rsid w:val="00D95427"/>
    <w:rsid w:val="00D95979"/>
    <w:rsid w:val="00D962F0"/>
    <w:rsid w:val="00D972C6"/>
    <w:rsid w:val="00D97668"/>
    <w:rsid w:val="00D97896"/>
    <w:rsid w:val="00DA0B81"/>
    <w:rsid w:val="00DA1CC3"/>
    <w:rsid w:val="00DA1E3F"/>
    <w:rsid w:val="00DA1F66"/>
    <w:rsid w:val="00DA24BA"/>
    <w:rsid w:val="00DA2B70"/>
    <w:rsid w:val="00DA2CE2"/>
    <w:rsid w:val="00DA35A7"/>
    <w:rsid w:val="00DA3DC9"/>
    <w:rsid w:val="00DA3EFD"/>
    <w:rsid w:val="00DA4CD2"/>
    <w:rsid w:val="00DA5F0D"/>
    <w:rsid w:val="00DA61FE"/>
    <w:rsid w:val="00DA641F"/>
    <w:rsid w:val="00DA6669"/>
    <w:rsid w:val="00DA679B"/>
    <w:rsid w:val="00DA6849"/>
    <w:rsid w:val="00DA6A98"/>
    <w:rsid w:val="00DA788D"/>
    <w:rsid w:val="00DB13C3"/>
    <w:rsid w:val="00DB195E"/>
    <w:rsid w:val="00DB3CF5"/>
    <w:rsid w:val="00DB438A"/>
    <w:rsid w:val="00DB4516"/>
    <w:rsid w:val="00DB460C"/>
    <w:rsid w:val="00DB471C"/>
    <w:rsid w:val="00DB4C6F"/>
    <w:rsid w:val="00DB4CA6"/>
    <w:rsid w:val="00DB4CE5"/>
    <w:rsid w:val="00DB5FA4"/>
    <w:rsid w:val="00DB67D4"/>
    <w:rsid w:val="00DB6E0B"/>
    <w:rsid w:val="00DB6F1B"/>
    <w:rsid w:val="00DB78F7"/>
    <w:rsid w:val="00DC0A52"/>
    <w:rsid w:val="00DC19EC"/>
    <w:rsid w:val="00DC2607"/>
    <w:rsid w:val="00DC27DD"/>
    <w:rsid w:val="00DC2C32"/>
    <w:rsid w:val="00DC3334"/>
    <w:rsid w:val="00DC3481"/>
    <w:rsid w:val="00DC349D"/>
    <w:rsid w:val="00DC35DF"/>
    <w:rsid w:val="00DC39B3"/>
    <w:rsid w:val="00DC4ED7"/>
    <w:rsid w:val="00DC5861"/>
    <w:rsid w:val="00DC5A8E"/>
    <w:rsid w:val="00DC5E70"/>
    <w:rsid w:val="00DC63F7"/>
    <w:rsid w:val="00DC66DD"/>
    <w:rsid w:val="00DC7BE9"/>
    <w:rsid w:val="00DC7EE4"/>
    <w:rsid w:val="00DD1392"/>
    <w:rsid w:val="00DD2D79"/>
    <w:rsid w:val="00DD3776"/>
    <w:rsid w:val="00DD3880"/>
    <w:rsid w:val="00DD3978"/>
    <w:rsid w:val="00DD397A"/>
    <w:rsid w:val="00DD3CA0"/>
    <w:rsid w:val="00DD45D6"/>
    <w:rsid w:val="00DD481E"/>
    <w:rsid w:val="00DD5E64"/>
    <w:rsid w:val="00DD6198"/>
    <w:rsid w:val="00DD774A"/>
    <w:rsid w:val="00DD784C"/>
    <w:rsid w:val="00DD78AA"/>
    <w:rsid w:val="00DD7983"/>
    <w:rsid w:val="00DE1E84"/>
    <w:rsid w:val="00DE3731"/>
    <w:rsid w:val="00DE3D0E"/>
    <w:rsid w:val="00DE6EDC"/>
    <w:rsid w:val="00DE6FE8"/>
    <w:rsid w:val="00DE7910"/>
    <w:rsid w:val="00DF01A0"/>
    <w:rsid w:val="00DF0D49"/>
    <w:rsid w:val="00DF1C48"/>
    <w:rsid w:val="00DF1C50"/>
    <w:rsid w:val="00DF1CFD"/>
    <w:rsid w:val="00DF2D5B"/>
    <w:rsid w:val="00DF2EFE"/>
    <w:rsid w:val="00DF3543"/>
    <w:rsid w:val="00DF3E1D"/>
    <w:rsid w:val="00DF451A"/>
    <w:rsid w:val="00DF4BAB"/>
    <w:rsid w:val="00DF6476"/>
    <w:rsid w:val="00DF680D"/>
    <w:rsid w:val="00DF6810"/>
    <w:rsid w:val="00DF6E13"/>
    <w:rsid w:val="00DF74AD"/>
    <w:rsid w:val="00DF7904"/>
    <w:rsid w:val="00E00ED4"/>
    <w:rsid w:val="00E0116A"/>
    <w:rsid w:val="00E02288"/>
    <w:rsid w:val="00E02F29"/>
    <w:rsid w:val="00E03495"/>
    <w:rsid w:val="00E03F8C"/>
    <w:rsid w:val="00E0416B"/>
    <w:rsid w:val="00E0458B"/>
    <w:rsid w:val="00E04BC9"/>
    <w:rsid w:val="00E05B20"/>
    <w:rsid w:val="00E05DEE"/>
    <w:rsid w:val="00E06954"/>
    <w:rsid w:val="00E104CA"/>
    <w:rsid w:val="00E1101C"/>
    <w:rsid w:val="00E127C7"/>
    <w:rsid w:val="00E12C84"/>
    <w:rsid w:val="00E1322E"/>
    <w:rsid w:val="00E15215"/>
    <w:rsid w:val="00E15F6F"/>
    <w:rsid w:val="00E16F61"/>
    <w:rsid w:val="00E1702D"/>
    <w:rsid w:val="00E174FF"/>
    <w:rsid w:val="00E17515"/>
    <w:rsid w:val="00E17756"/>
    <w:rsid w:val="00E178F3"/>
    <w:rsid w:val="00E17C3C"/>
    <w:rsid w:val="00E2035A"/>
    <w:rsid w:val="00E2147F"/>
    <w:rsid w:val="00E21CCF"/>
    <w:rsid w:val="00E22382"/>
    <w:rsid w:val="00E23DCC"/>
    <w:rsid w:val="00E24BBF"/>
    <w:rsid w:val="00E24D1D"/>
    <w:rsid w:val="00E254BA"/>
    <w:rsid w:val="00E265DB"/>
    <w:rsid w:val="00E26E07"/>
    <w:rsid w:val="00E278CC"/>
    <w:rsid w:val="00E27AB6"/>
    <w:rsid w:val="00E306C6"/>
    <w:rsid w:val="00E31297"/>
    <w:rsid w:val="00E31BFC"/>
    <w:rsid w:val="00E31F85"/>
    <w:rsid w:val="00E32ADC"/>
    <w:rsid w:val="00E336DC"/>
    <w:rsid w:val="00E33936"/>
    <w:rsid w:val="00E33DC5"/>
    <w:rsid w:val="00E35CE6"/>
    <w:rsid w:val="00E35F7A"/>
    <w:rsid w:val="00E36642"/>
    <w:rsid w:val="00E36AC0"/>
    <w:rsid w:val="00E3742A"/>
    <w:rsid w:val="00E37442"/>
    <w:rsid w:val="00E374EB"/>
    <w:rsid w:val="00E40894"/>
    <w:rsid w:val="00E41701"/>
    <w:rsid w:val="00E4181B"/>
    <w:rsid w:val="00E41DEC"/>
    <w:rsid w:val="00E41EB5"/>
    <w:rsid w:val="00E42F0E"/>
    <w:rsid w:val="00E44364"/>
    <w:rsid w:val="00E45016"/>
    <w:rsid w:val="00E45337"/>
    <w:rsid w:val="00E45B3D"/>
    <w:rsid w:val="00E460CA"/>
    <w:rsid w:val="00E46673"/>
    <w:rsid w:val="00E46981"/>
    <w:rsid w:val="00E46B4F"/>
    <w:rsid w:val="00E46D88"/>
    <w:rsid w:val="00E4756E"/>
    <w:rsid w:val="00E47E49"/>
    <w:rsid w:val="00E503B0"/>
    <w:rsid w:val="00E50872"/>
    <w:rsid w:val="00E50EE4"/>
    <w:rsid w:val="00E513A1"/>
    <w:rsid w:val="00E519EB"/>
    <w:rsid w:val="00E51B96"/>
    <w:rsid w:val="00E5208E"/>
    <w:rsid w:val="00E52106"/>
    <w:rsid w:val="00E5225D"/>
    <w:rsid w:val="00E525E3"/>
    <w:rsid w:val="00E52A8E"/>
    <w:rsid w:val="00E530CA"/>
    <w:rsid w:val="00E53AE8"/>
    <w:rsid w:val="00E53D7E"/>
    <w:rsid w:val="00E53E3F"/>
    <w:rsid w:val="00E55826"/>
    <w:rsid w:val="00E56382"/>
    <w:rsid w:val="00E5666F"/>
    <w:rsid w:val="00E57C92"/>
    <w:rsid w:val="00E57CA6"/>
    <w:rsid w:val="00E57CD7"/>
    <w:rsid w:val="00E6080F"/>
    <w:rsid w:val="00E61ABA"/>
    <w:rsid w:val="00E61BC1"/>
    <w:rsid w:val="00E62236"/>
    <w:rsid w:val="00E624CC"/>
    <w:rsid w:val="00E628F7"/>
    <w:rsid w:val="00E6395C"/>
    <w:rsid w:val="00E63996"/>
    <w:rsid w:val="00E63AE4"/>
    <w:rsid w:val="00E63D10"/>
    <w:rsid w:val="00E63F76"/>
    <w:rsid w:val="00E64306"/>
    <w:rsid w:val="00E64420"/>
    <w:rsid w:val="00E64BE3"/>
    <w:rsid w:val="00E65289"/>
    <w:rsid w:val="00E658C5"/>
    <w:rsid w:val="00E70452"/>
    <w:rsid w:val="00E7074F"/>
    <w:rsid w:val="00E71526"/>
    <w:rsid w:val="00E71AE6"/>
    <w:rsid w:val="00E71C58"/>
    <w:rsid w:val="00E7217F"/>
    <w:rsid w:val="00E734EB"/>
    <w:rsid w:val="00E74168"/>
    <w:rsid w:val="00E76306"/>
    <w:rsid w:val="00E767E9"/>
    <w:rsid w:val="00E7697F"/>
    <w:rsid w:val="00E76ABD"/>
    <w:rsid w:val="00E76FC8"/>
    <w:rsid w:val="00E80BE4"/>
    <w:rsid w:val="00E80D49"/>
    <w:rsid w:val="00E8118F"/>
    <w:rsid w:val="00E819EC"/>
    <w:rsid w:val="00E82514"/>
    <w:rsid w:val="00E8296F"/>
    <w:rsid w:val="00E8334C"/>
    <w:rsid w:val="00E836E6"/>
    <w:rsid w:val="00E837EA"/>
    <w:rsid w:val="00E83A81"/>
    <w:rsid w:val="00E83C80"/>
    <w:rsid w:val="00E83E97"/>
    <w:rsid w:val="00E84773"/>
    <w:rsid w:val="00E8518F"/>
    <w:rsid w:val="00E855FF"/>
    <w:rsid w:val="00E86617"/>
    <w:rsid w:val="00E86E11"/>
    <w:rsid w:val="00E870A6"/>
    <w:rsid w:val="00E87BAE"/>
    <w:rsid w:val="00E90C34"/>
    <w:rsid w:val="00E90F99"/>
    <w:rsid w:val="00E91EEB"/>
    <w:rsid w:val="00E92EFA"/>
    <w:rsid w:val="00E9384C"/>
    <w:rsid w:val="00E942C0"/>
    <w:rsid w:val="00E9438A"/>
    <w:rsid w:val="00E94CA7"/>
    <w:rsid w:val="00E95865"/>
    <w:rsid w:val="00E95B96"/>
    <w:rsid w:val="00E963CE"/>
    <w:rsid w:val="00E96853"/>
    <w:rsid w:val="00E96E09"/>
    <w:rsid w:val="00E97DE9"/>
    <w:rsid w:val="00E97E67"/>
    <w:rsid w:val="00EA0017"/>
    <w:rsid w:val="00EA0258"/>
    <w:rsid w:val="00EA090F"/>
    <w:rsid w:val="00EA0DD0"/>
    <w:rsid w:val="00EA16AC"/>
    <w:rsid w:val="00EA1A37"/>
    <w:rsid w:val="00EA285D"/>
    <w:rsid w:val="00EA2AB0"/>
    <w:rsid w:val="00EA2E8B"/>
    <w:rsid w:val="00EA3E57"/>
    <w:rsid w:val="00EA4102"/>
    <w:rsid w:val="00EA4188"/>
    <w:rsid w:val="00EA44BE"/>
    <w:rsid w:val="00EA54DD"/>
    <w:rsid w:val="00EA54E4"/>
    <w:rsid w:val="00EA6185"/>
    <w:rsid w:val="00EA6493"/>
    <w:rsid w:val="00EA6802"/>
    <w:rsid w:val="00EA6923"/>
    <w:rsid w:val="00EA6C7F"/>
    <w:rsid w:val="00EA70B0"/>
    <w:rsid w:val="00EA73A9"/>
    <w:rsid w:val="00EA77D1"/>
    <w:rsid w:val="00EA79B9"/>
    <w:rsid w:val="00EB0778"/>
    <w:rsid w:val="00EB0797"/>
    <w:rsid w:val="00EB0FB5"/>
    <w:rsid w:val="00EB21D0"/>
    <w:rsid w:val="00EB2893"/>
    <w:rsid w:val="00EB3624"/>
    <w:rsid w:val="00EB4AE5"/>
    <w:rsid w:val="00EB54E7"/>
    <w:rsid w:val="00EB73EC"/>
    <w:rsid w:val="00EB7EBD"/>
    <w:rsid w:val="00EC1405"/>
    <w:rsid w:val="00EC1C76"/>
    <w:rsid w:val="00EC1E52"/>
    <w:rsid w:val="00EC281E"/>
    <w:rsid w:val="00EC2A01"/>
    <w:rsid w:val="00EC308E"/>
    <w:rsid w:val="00EC30C1"/>
    <w:rsid w:val="00EC3567"/>
    <w:rsid w:val="00EC3B1F"/>
    <w:rsid w:val="00EC3B2C"/>
    <w:rsid w:val="00EC454F"/>
    <w:rsid w:val="00EC625C"/>
    <w:rsid w:val="00EC65DD"/>
    <w:rsid w:val="00EC6E3F"/>
    <w:rsid w:val="00EC7A1D"/>
    <w:rsid w:val="00ED0644"/>
    <w:rsid w:val="00ED1692"/>
    <w:rsid w:val="00ED1A34"/>
    <w:rsid w:val="00ED1F2F"/>
    <w:rsid w:val="00ED369F"/>
    <w:rsid w:val="00ED3E2C"/>
    <w:rsid w:val="00ED5A61"/>
    <w:rsid w:val="00EE19AD"/>
    <w:rsid w:val="00EE2CF2"/>
    <w:rsid w:val="00EE3CCC"/>
    <w:rsid w:val="00EE4844"/>
    <w:rsid w:val="00EE5902"/>
    <w:rsid w:val="00EE5F69"/>
    <w:rsid w:val="00EE6400"/>
    <w:rsid w:val="00EE650D"/>
    <w:rsid w:val="00EE6C1E"/>
    <w:rsid w:val="00EE78D0"/>
    <w:rsid w:val="00EE7C2A"/>
    <w:rsid w:val="00EF03F3"/>
    <w:rsid w:val="00EF1130"/>
    <w:rsid w:val="00EF2311"/>
    <w:rsid w:val="00EF28E1"/>
    <w:rsid w:val="00EF3FC4"/>
    <w:rsid w:val="00EF5E20"/>
    <w:rsid w:val="00EF602A"/>
    <w:rsid w:val="00EF6A53"/>
    <w:rsid w:val="00EF6C3B"/>
    <w:rsid w:val="00EF7906"/>
    <w:rsid w:val="00EF7D92"/>
    <w:rsid w:val="00F0102B"/>
    <w:rsid w:val="00F01554"/>
    <w:rsid w:val="00F02682"/>
    <w:rsid w:val="00F031DF"/>
    <w:rsid w:val="00F046BA"/>
    <w:rsid w:val="00F055BE"/>
    <w:rsid w:val="00F059F3"/>
    <w:rsid w:val="00F05B18"/>
    <w:rsid w:val="00F0716B"/>
    <w:rsid w:val="00F1026B"/>
    <w:rsid w:val="00F10623"/>
    <w:rsid w:val="00F10889"/>
    <w:rsid w:val="00F10C11"/>
    <w:rsid w:val="00F111B0"/>
    <w:rsid w:val="00F11488"/>
    <w:rsid w:val="00F11702"/>
    <w:rsid w:val="00F11B2E"/>
    <w:rsid w:val="00F11E69"/>
    <w:rsid w:val="00F123C5"/>
    <w:rsid w:val="00F134D6"/>
    <w:rsid w:val="00F135BA"/>
    <w:rsid w:val="00F14164"/>
    <w:rsid w:val="00F157FE"/>
    <w:rsid w:val="00F15F79"/>
    <w:rsid w:val="00F164DA"/>
    <w:rsid w:val="00F166B8"/>
    <w:rsid w:val="00F179DC"/>
    <w:rsid w:val="00F17D23"/>
    <w:rsid w:val="00F17FEF"/>
    <w:rsid w:val="00F22D1A"/>
    <w:rsid w:val="00F230C0"/>
    <w:rsid w:val="00F23641"/>
    <w:rsid w:val="00F2417D"/>
    <w:rsid w:val="00F242CE"/>
    <w:rsid w:val="00F2478C"/>
    <w:rsid w:val="00F24F4A"/>
    <w:rsid w:val="00F25370"/>
    <w:rsid w:val="00F253AF"/>
    <w:rsid w:val="00F257F5"/>
    <w:rsid w:val="00F2668D"/>
    <w:rsid w:val="00F2772A"/>
    <w:rsid w:val="00F3066F"/>
    <w:rsid w:val="00F30CC7"/>
    <w:rsid w:val="00F30DD4"/>
    <w:rsid w:val="00F31294"/>
    <w:rsid w:val="00F31909"/>
    <w:rsid w:val="00F3326F"/>
    <w:rsid w:val="00F33384"/>
    <w:rsid w:val="00F353CF"/>
    <w:rsid w:val="00F35E80"/>
    <w:rsid w:val="00F36F0E"/>
    <w:rsid w:val="00F377C7"/>
    <w:rsid w:val="00F4018D"/>
    <w:rsid w:val="00F40381"/>
    <w:rsid w:val="00F41D66"/>
    <w:rsid w:val="00F423DC"/>
    <w:rsid w:val="00F42814"/>
    <w:rsid w:val="00F42E01"/>
    <w:rsid w:val="00F4428B"/>
    <w:rsid w:val="00F44302"/>
    <w:rsid w:val="00F44D99"/>
    <w:rsid w:val="00F44F77"/>
    <w:rsid w:val="00F450DC"/>
    <w:rsid w:val="00F46978"/>
    <w:rsid w:val="00F469BD"/>
    <w:rsid w:val="00F46EAF"/>
    <w:rsid w:val="00F47B92"/>
    <w:rsid w:val="00F47DB5"/>
    <w:rsid w:val="00F50DBF"/>
    <w:rsid w:val="00F51022"/>
    <w:rsid w:val="00F5119A"/>
    <w:rsid w:val="00F51925"/>
    <w:rsid w:val="00F5212E"/>
    <w:rsid w:val="00F5253C"/>
    <w:rsid w:val="00F53610"/>
    <w:rsid w:val="00F53744"/>
    <w:rsid w:val="00F5406E"/>
    <w:rsid w:val="00F5423B"/>
    <w:rsid w:val="00F548F5"/>
    <w:rsid w:val="00F54D32"/>
    <w:rsid w:val="00F55E27"/>
    <w:rsid w:val="00F55FC8"/>
    <w:rsid w:val="00F56F42"/>
    <w:rsid w:val="00F576CE"/>
    <w:rsid w:val="00F578B1"/>
    <w:rsid w:val="00F60057"/>
    <w:rsid w:val="00F60935"/>
    <w:rsid w:val="00F610EC"/>
    <w:rsid w:val="00F616CC"/>
    <w:rsid w:val="00F619C4"/>
    <w:rsid w:val="00F62E74"/>
    <w:rsid w:val="00F62EEE"/>
    <w:rsid w:val="00F638E7"/>
    <w:rsid w:val="00F63EA0"/>
    <w:rsid w:val="00F649A8"/>
    <w:rsid w:val="00F67C5E"/>
    <w:rsid w:val="00F700ED"/>
    <w:rsid w:val="00F7020F"/>
    <w:rsid w:val="00F70E24"/>
    <w:rsid w:val="00F728C8"/>
    <w:rsid w:val="00F74F06"/>
    <w:rsid w:val="00F75047"/>
    <w:rsid w:val="00F751CF"/>
    <w:rsid w:val="00F755A7"/>
    <w:rsid w:val="00F75C21"/>
    <w:rsid w:val="00F75D66"/>
    <w:rsid w:val="00F76250"/>
    <w:rsid w:val="00F768C2"/>
    <w:rsid w:val="00F76F3D"/>
    <w:rsid w:val="00F779A0"/>
    <w:rsid w:val="00F779A7"/>
    <w:rsid w:val="00F810EA"/>
    <w:rsid w:val="00F812D4"/>
    <w:rsid w:val="00F81C09"/>
    <w:rsid w:val="00F8211B"/>
    <w:rsid w:val="00F8249F"/>
    <w:rsid w:val="00F834E8"/>
    <w:rsid w:val="00F83E0B"/>
    <w:rsid w:val="00F84282"/>
    <w:rsid w:val="00F85069"/>
    <w:rsid w:val="00F855AA"/>
    <w:rsid w:val="00F85C44"/>
    <w:rsid w:val="00F86A71"/>
    <w:rsid w:val="00F86D0E"/>
    <w:rsid w:val="00F87428"/>
    <w:rsid w:val="00F905F9"/>
    <w:rsid w:val="00F90BCE"/>
    <w:rsid w:val="00F91497"/>
    <w:rsid w:val="00F9197C"/>
    <w:rsid w:val="00F91AFC"/>
    <w:rsid w:val="00F920F6"/>
    <w:rsid w:val="00F936FD"/>
    <w:rsid w:val="00F942E5"/>
    <w:rsid w:val="00F9474C"/>
    <w:rsid w:val="00F94C84"/>
    <w:rsid w:val="00F94FAF"/>
    <w:rsid w:val="00F95553"/>
    <w:rsid w:val="00F95A76"/>
    <w:rsid w:val="00F95FC9"/>
    <w:rsid w:val="00F960C5"/>
    <w:rsid w:val="00F964B5"/>
    <w:rsid w:val="00F96539"/>
    <w:rsid w:val="00F9732E"/>
    <w:rsid w:val="00F97362"/>
    <w:rsid w:val="00F976D9"/>
    <w:rsid w:val="00F978E1"/>
    <w:rsid w:val="00F979F2"/>
    <w:rsid w:val="00FA05D6"/>
    <w:rsid w:val="00FA0A3F"/>
    <w:rsid w:val="00FA0AD1"/>
    <w:rsid w:val="00FA14B5"/>
    <w:rsid w:val="00FA1B76"/>
    <w:rsid w:val="00FA1DB3"/>
    <w:rsid w:val="00FA24E5"/>
    <w:rsid w:val="00FA3868"/>
    <w:rsid w:val="00FA3E02"/>
    <w:rsid w:val="00FA5138"/>
    <w:rsid w:val="00FA5E9D"/>
    <w:rsid w:val="00FA6199"/>
    <w:rsid w:val="00FA64CF"/>
    <w:rsid w:val="00FA658C"/>
    <w:rsid w:val="00FA6C2D"/>
    <w:rsid w:val="00FA7374"/>
    <w:rsid w:val="00FA7375"/>
    <w:rsid w:val="00FA73A0"/>
    <w:rsid w:val="00FB1218"/>
    <w:rsid w:val="00FB239D"/>
    <w:rsid w:val="00FB23AF"/>
    <w:rsid w:val="00FB27E0"/>
    <w:rsid w:val="00FB2B72"/>
    <w:rsid w:val="00FB2E31"/>
    <w:rsid w:val="00FB41BB"/>
    <w:rsid w:val="00FB4230"/>
    <w:rsid w:val="00FB443E"/>
    <w:rsid w:val="00FB5A30"/>
    <w:rsid w:val="00FB5F2E"/>
    <w:rsid w:val="00FB61D5"/>
    <w:rsid w:val="00FB73FF"/>
    <w:rsid w:val="00FB7576"/>
    <w:rsid w:val="00FC035A"/>
    <w:rsid w:val="00FC03DE"/>
    <w:rsid w:val="00FC09E8"/>
    <w:rsid w:val="00FC0B26"/>
    <w:rsid w:val="00FC0F40"/>
    <w:rsid w:val="00FC157E"/>
    <w:rsid w:val="00FC1AFB"/>
    <w:rsid w:val="00FC20A4"/>
    <w:rsid w:val="00FC2E38"/>
    <w:rsid w:val="00FC311E"/>
    <w:rsid w:val="00FC3CD6"/>
    <w:rsid w:val="00FC3D55"/>
    <w:rsid w:val="00FC3E97"/>
    <w:rsid w:val="00FC4707"/>
    <w:rsid w:val="00FC572B"/>
    <w:rsid w:val="00FC5981"/>
    <w:rsid w:val="00FC60DB"/>
    <w:rsid w:val="00FC62C4"/>
    <w:rsid w:val="00FC6564"/>
    <w:rsid w:val="00FC6B71"/>
    <w:rsid w:val="00FC6D76"/>
    <w:rsid w:val="00FC7035"/>
    <w:rsid w:val="00FC746A"/>
    <w:rsid w:val="00FC7894"/>
    <w:rsid w:val="00FD0575"/>
    <w:rsid w:val="00FD0E40"/>
    <w:rsid w:val="00FD14F8"/>
    <w:rsid w:val="00FD16B1"/>
    <w:rsid w:val="00FD1E66"/>
    <w:rsid w:val="00FD2EA8"/>
    <w:rsid w:val="00FD3C47"/>
    <w:rsid w:val="00FD411D"/>
    <w:rsid w:val="00FD413E"/>
    <w:rsid w:val="00FD4718"/>
    <w:rsid w:val="00FD60E1"/>
    <w:rsid w:val="00FD6546"/>
    <w:rsid w:val="00FD6A24"/>
    <w:rsid w:val="00FD78FD"/>
    <w:rsid w:val="00FD7BE9"/>
    <w:rsid w:val="00FD7D93"/>
    <w:rsid w:val="00FE048D"/>
    <w:rsid w:val="00FE0AA8"/>
    <w:rsid w:val="00FE0AFE"/>
    <w:rsid w:val="00FE0C37"/>
    <w:rsid w:val="00FE2214"/>
    <w:rsid w:val="00FE252E"/>
    <w:rsid w:val="00FE2830"/>
    <w:rsid w:val="00FE2BFD"/>
    <w:rsid w:val="00FE2FD4"/>
    <w:rsid w:val="00FE3DB2"/>
    <w:rsid w:val="00FE3E92"/>
    <w:rsid w:val="00FE4A1F"/>
    <w:rsid w:val="00FE50BB"/>
    <w:rsid w:val="00FE5483"/>
    <w:rsid w:val="00FE5716"/>
    <w:rsid w:val="00FE5F59"/>
    <w:rsid w:val="00FE6024"/>
    <w:rsid w:val="00FE6407"/>
    <w:rsid w:val="00FE65FC"/>
    <w:rsid w:val="00FE66F4"/>
    <w:rsid w:val="00FE6FE0"/>
    <w:rsid w:val="00FE7ABA"/>
    <w:rsid w:val="00FE7C4A"/>
    <w:rsid w:val="00FE7CAE"/>
    <w:rsid w:val="00FF0CBD"/>
    <w:rsid w:val="00FF16B7"/>
    <w:rsid w:val="00FF1B67"/>
    <w:rsid w:val="00FF5617"/>
    <w:rsid w:val="00FF565E"/>
    <w:rsid w:val="00FF5D9B"/>
    <w:rsid w:val="00FF6C47"/>
    <w:rsid w:val="00FF7AA9"/>
    <w:rsid w:val="00FF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9646F"/>
  <w15:chartTrackingRefBased/>
  <w15:docId w15:val="{046C6C75-EF2D-420D-80CE-C4C7E732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3720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rsid w:val="0009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9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63"/>
    <w:rPr>
      <w:rFonts w:eastAsiaTheme="majorEastAsia" w:cstheme="majorBidi"/>
      <w:color w:val="272727" w:themeColor="text1" w:themeTint="D8"/>
    </w:rPr>
  </w:style>
  <w:style w:type="character" w:styleId="LineNumber">
    <w:name w:val="line number"/>
    <w:basedOn w:val="DefaultParagraphFont"/>
    <w:uiPriority w:val="99"/>
    <w:semiHidden/>
    <w:unhideWhenUsed/>
    <w:rsid w:val="00615D6F"/>
  </w:style>
  <w:style w:type="paragraph" w:customStyle="1" w:styleId="PatentClaimBody1">
    <w:name w:val="Patent Claim Body 1"/>
    <w:basedOn w:val="PatentNormal"/>
    <w:qFormat/>
    <w:rsid w:val="00161D60"/>
    <w:pPr>
      <w:numPr>
        <w:numId w:val="15"/>
      </w:numPr>
      <w:spacing w:before="240" w:after="160" w:line="360" w:lineRule="auto"/>
      <w:jc w:val="both"/>
      <w:outlineLvl w:val="2"/>
    </w:pPr>
    <w:rPr>
      <w:szCs w:val="20"/>
    </w:rPr>
  </w:style>
  <w:style w:type="numbering" w:customStyle="1" w:styleId="ClaimsList">
    <w:name w:val="Claims List"/>
    <w:uiPriority w:val="99"/>
    <w:rsid w:val="00161D60"/>
    <w:pPr>
      <w:numPr>
        <w:numId w:val="1"/>
      </w:numPr>
    </w:pPr>
  </w:style>
  <w:style w:type="numbering" w:customStyle="1" w:styleId="PatentSpecificationList">
    <w:name w:val="Patent Specification List"/>
    <w:uiPriority w:val="99"/>
    <w:rsid w:val="00FA7375"/>
    <w:pPr>
      <w:numPr>
        <w:numId w:val="2"/>
      </w:numPr>
    </w:pPr>
  </w:style>
  <w:style w:type="paragraph" w:customStyle="1" w:styleId="PatentClaimBody6">
    <w:name w:val="Patent Claim Body 6"/>
    <w:basedOn w:val="PatentClaimBody5"/>
    <w:rsid w:val="00161D60"/>
    <w:pPr>
      <w:numPr>
        <w:ilvl w:val="0"/>
        <w:numId w:val="0"/>
      </w:numPr>
      <w:ind w:left="2664" w:hanging="389"/>
      <w:outlineLvl w:val="7"/>
    </w:pPr>
  </w:style>
  <w:style w:type="paragraph" w:customStyle="1" w:styleId="PatentTitle">
    <w:name w:val="Patent Title"/>
    <w:basedOn w:val="PatentNormal"/>
    <w:next w:val="PatentSpecificationTitle"/>
    <w:qFormat/>
    <w:rsid w:val="00615D6F"/>
    <w:pPr>
      <w:spacing w:after="360" w:line="360" w:lineRule="auto"/>
      <w:jc w:val="center"/>
    </w:pPr>
    <w:rPr>
      <w:b/>
      <w:caps/>
      <w:sz w:val="28"/>
    </w:rPr>
  </w:style>
  <w:style w:type="paragraph" w:customStyle="1" w:styleId="PatentSpecification">
    <w:name w:val="Patent Specification"/>
    <w:basedOn w:val="Normal"/>
    <w:qFormat/>
    <w:rsid w:val="00FA7375"/>
    <w:pPr>
      <w:numPr>
        <w:numId w:val="39"/>
      </w:numPr>
      <w:spacing w:before="120" w:after="120" w:line="360" w:lineRule="auto"/>
      <w:jc w:val="both"/>
    </w:pPr>
  </w:style>
  <w:style w:type="paragraph" w:customStyle="1" w:styleId="PatentAbstract">
    <w:name w:val="Patent Abstract"/>
    <w:basedOn w:val="PatentNormal"/>
    <w:qFormat/>
    <w:rsid w:val="00097663"/>
    <w:pPr>
      <w:spacing w:before="240" w:after="240" w:line="480" w:lineRule="auto"/>
      <w:jc w:val="both"/>
    </w:pPr>
  </w:style>
  <w:style w:type="paragraph" w:customStyle="1" w:styleId="PatentClaimTitle">
    <w:name w:val="Patent Claim Title"/>
    <w:basedOn w:val="Normal"/>
    <w:next w:val="PatentClaimBody1"/>
    <w:qFormat/>
    <w:rsid w:val="00E254BA"/>
    <w:pPr>
      <w:keepNext/>
      <w:pageBreakBefore/>
      <w:spacing w:before="360" w:line="360" w:lineRule="auto"/>
      <w:jc w:val="both"/>
      <w:outlineLvl w:val="0"/>
    </w:pPr>
    <w:rPr>
      <w:rFonts w:cs="Arial"/>
      <w:b/>
      <w:caps/>
    </w:rPr>
  </w:style>
  <w:style w:type="paragraph" w:customStyle="1" w:styleId="PatentSpecificationTitle">
    <w:name w:val="Patent Specification Title"/>
    <w:basedOn w:val="Normal"/>
    <w:next w:val="PatentSpecification"/>
    <w:qFormat/>
    <w:rsid w:val="00615D6F"/>
    <w:pPr>
      <w:keepNext/>
      <w:spacing w:before="360" w:line="360" w:lineRule="auto"/>
      <w:jc w:val="both"/>
      <w:outlineLvl w:val="0"/>
    </w:pPr>
    <w:rPr>
      <w:b/>
      <w:caps/>
    </w:rPr>
  </w:style>
  <w:style w:type="paragraph" w:customStyle="1" w:styleId="PatentAbstractTitle">
    <w:name w:val="Patent Abstract Title"/>
    <w:basedOn w:val="PatentNormal"/>
    <w:next w:val="PatentAbstract"/>
    <w:qFormat/>
    <w:rsid w:val="00E254BA"/>
    <w:pPr>
      <w:keepNext/>
      <w:pageBreakBefore/>
      <w:spacing w:before="360" w:line="360" w:lineRule="auto"/>
      <w:jc w:val="both"/>
      <w:outlineLvl w:val="0"/>
    </w:pPr>
    <w:rPr>
      <w:b/>
      <w:caps/>
    </w:rPr>
  </w:style>
  <w:style w:type="paragraph" w:customStyle="1" w:styleId="PatentClaimBody2">
    <w:name w:val="Patent Claim Body 2"/>
    <w:basedOn w:val="PatentClaimBody1"/>
    <w:rsid w:val="00161D60"/>
    <w:pPr>
      <w:numPr>
        <w:ilvl w:val="2"/>
      </w:numPr>
    </w:pPr>
  </w:style>
  <w:style w:type="paragraph" w:customStyle="1" w:styleId="PatentClaimBody3">
    <w:name w:val="Patent Claim Body 3"/>
    <w:basedOn w:val="PatentClaimBody2"/>
    <w:rsid w:val="00161D60"/>
    <w:pPr>
      <w:numPr>
        <w:ilvl w:val="4"/>
      </w:numPr>
    </w:pPr>
  </w:style>
  <w:style w:type="paragraph" w:customStyle="1" w:styleId="PatentClaimBody4">
    <w:name w:val="Patent Claim Body 4"/>
    <w:basedOn w:val="PatentClaimBody3"/>
    <w:rsid w:val="00161D60"/>
    <w:pPr>
      <w:numPr>
        <w:ilvl w:val="6"/>
      </w:numPr>
    </w:pPr>
  </w:style>
  <w:style w:type="paragraph" w:customStyle="1" w:styleId="PatentClaimBody5">
    <w:name w:val="Patent Claim Body 5"/>
    <w:basedOn w:val="PatentClaimBody4"/>
    <w:rsid w:val="00161D60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93280E"/>
    <w:rPr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196458"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196458"/>
    <w:rPr>
      <w:rFonts w:ascii="Calibri" w:eastAsiaTheme="minorEastAsia" w:hAnsi="Calibri" w:cs="Times New Roman"/>
      <w:b/>
      <w:bCs/>
      <w:kern w:val="0"/>
      <w:sz w:val="20"/>
      <w:szCs w:val="20"/>
      <w:lang w:val="en-CA"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357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PatentClaimSubtitle">
    <w:name w:val="Patent Claim Subtitle"/>
    <w:basedOn w:val="PatentNormal"/>
    <w:next w:val="PatentClaimBody1"/>
    <w:qFormat/>
    <w:rsid w:val="00E254BA"/>
    <w:pPr>
      <w:outlineLvl w:val="1"/>
    </w:pPr>
    <w:rPr>
      <w:b/>
      <w:bCs/>
    </w:rPr>
  </w:style>
  <w:style w:type="paragraph" w:customStyle="1" w:styleId="PatentNormal">
    <w:name w:val="Patent Normal"/>
    <w:basedOn w:val="Normal"/>
    <w:rsid w:val="00E4756E"/>
  </w:style>
  <w:style w:type="character" w:styleId="Strong">
    <w:name w:val="Strong"/>
    <w:basedOn w:val="DefaultParagraphFont"/>
    <w:uiPriority w:val="22"/>
    <w:qFormat/>
    <w:rsid w:val="006F2E6C"/>
    <w:rPr>
      <w:b/>
      <w:bCs/>
    </w:rPr>
  </w:style>
  <w:style w:type="paragraph" w:customStyle="1" w:styleId="PatentClaimWherein1">
    <w:name w:val="Patent Claim Wherein 1"/>
    <w:basedOn w:val="PatentClaimBody1"/>
    <w:rsid w:val="00CF7E08"/>
    <w:pPr>
      <w:numPr>
        <w:ilvl w:val="1"/>
      </w:numPr>
    </w:pPr>
  </w:style>
  <w:style w:type="paragraph" w:customStyle="1" w:styleId="PatentClaimWherein2">
    <w:name w:val="Patent Claim Wherein 2"/>
    <w:basedOn w:val="PatentClaimBody2"/>
    <w:rsid w:val="00CF7E08"/>
    <w:pPr>
      <w:numPr>
        <w:ilvl w:val="3"/>
      </w:numPr>
    </w:pPr>
  </w:style>
  <w:style w:type="paragraph" w:customStyle="1" w:styleId="PatentClaimWherein3">
    <w:name w:val="Patent Claim Wherein 3"/>
    <w:basedOn w:val="PatentClaimBody3"/>
    <w:rsid w:val="00CF7E08"/>
    <w:pPr>
      <w:numPr>
        <w:ilvl w:val="5"/>
      </w:numPr>
    </w:pPr>
  </w:style>
  <w:style w:type="paragraph" w:customStyle="1" w:styleId="PatentClaimWherein4">
    <w:name w:val="Patent Claim Wherein 4"/>
    <w:basedOn w:val="PatentClaimBody4"/>
    <w:rsid w:val="00CF7E08"/>
    <w:pPr>
      <w:numPr>
        <w:ilvl w:val="7"/>
      </w:numPr>
    </w:pPr>
  </w:style>
  <w:style w:type="paragraph" w:styleId="ListParagraph">
    <w:name w:val="List Paragraph"/>
    <w:basedOn w:val="Normal"/>
    <w:uiPriority w:val="34"/>
    <w:qFormat/>
    <w:rsid w:val="00C82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6065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741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6599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301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4902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4182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7761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4297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2134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6304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0779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6871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5354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7371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6319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898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49968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941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5882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1028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8498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11447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0670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1445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356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1745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3679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1818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6072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19131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79634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  <w:div w:id="19776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052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3" w:color="AAAAAA"/>
            <w:bottom w:val="single" w:sz="2" w:space="3" w:color="AAAAAA"/>
            <w:right w:val="single" w:sz="2" w:space="3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petit\OneDrive%20-%20Lavery,%20de%20Billy\Documents\Custom%20Document%20Templates\3052%20-%20Pat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47777-3D80-4367-BFC4-96C44F09E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3052 - Patent.dotx</Template>
  <TotalTime>2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1</cp:revision>
  <dcterms:created xsi:type="dcterms:W3CDTF">2025-12-17T16:24:00Z</dcterms:created>
  <dcterms:modified xsi:type="dcterms:W3CDTF">2025-12-17T16:26:00Z</dcterms:modified>
</cp:coreProperties>
</file>